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7B5336" w14:textId="77777777" w:rsidR="003C5A82" w:rsidRDefault="003C5A82">
      <w:pPr>
        <w:pStyle w:val="BodyText"/>
        <w:spacing w:before="128"/>
        <w:rPr>
          <w:rFonts w:ascii="Times New Roman" w:hAnsi="Times New Roman" w:cs="Times New Roman"/>
          <w:sz w:val="20"/>
        </w:rPr>
      </w:pPr>
    </w:p>
    <w:p w14:paraId="3733F04C" w14:textId="77777777" w:rsidR="003C5A82" w:rsidRDefault="00000000">
      <w:pPr>
        <w:pStyle w:val="BodyText"/>
        <w:ind w:left="128"/>
        <w:rPr>
          <w:rFonts w:ascii="Times New Roman" w:hAnsi="Times New Roman" w:cs="Times New Roman"/>
          <w:sz w:val="20"/>
        </w:rPr>
      </w:pPr>
      <w:r>
        <w:rPr>
          <w:rFonts w:ascii="Times New Roman" w:hAnsi="Times New Roman" w:cs="Times New Roman"/>
          <w:noProof/>
          <w:sz w:val="20"/>
        </w:rPr>
        <mc:AlternateContent>
          <mc:Choice Requires="wpg">
            <w:drawing>
              <wp:inline distT="0" distB="0" distL="0" distR="0" wp14:anchorId="027B05B3" wp14:editId="449648E4">
                <wp:extent cx="2477135" cy="277495"/>
                <wp:effectExtent l="0" t="0" r="6985" b="12065"/>
                <wp:docPr id="102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7135" cy="277495"/>
                          <a:chOff x="0" y="0"/>
                          <a:chExt cx="2477135" cy="277495"/>
                        </a:xfrm>
                      </wpg:grpSpPr>
                      <pic:pic xmlns:pic="http://schemas.openxmlformats.org/drawingml/2006/picture">
                        <pic:nvPicPr>
                          <pic:cNvPr id="946054735" name="Image"/>
                          <pic:cNvPicPr/>
                        </pic:nvPicPr>
                        <pic:blipFill>
                          <a:blip r:embed="rId6" cstate="print"/>
                          <a:srcRect/>
                          <a:stretch/>
                        </pic:blipFill>
                        <pic:spPr>
                          <a:xfrm>
                            <a:off x="23042" y="10907"/>
                            <a:ext cx="151070" cy="206698"/>
                          </a:xfrm>
                          <a:prstGeom prst="rect">
                            <a:avLst/>
                          </a:prstGeom>
                        </pic:spPr>
                      </pic:pic>
                      <pic:pic xmlns:pic="http://schemas.openxmlformats.org/drawingml/2006/picture">
                        <pic:nvPicPr>
                          <pic:cNvPr id="1" name="Image"/>
                          <pic:cNvPicPr/>
                        </pic:nvPicPr>
                        <pic:blipFill>
                          <a:blip r:embed="rId7" cstate="print"/>
                          <a:srcRect/>
                          <a:stretch/>
                        </pic:blipFill>
                        <pic:spPr>
                          <a:xfrm>
                            <a:off x="193947" y="59173"/>
                            <a:ext cx="419837" cy="161159"/>
                          </a:xfrm>
                          <a:prstGeom prst="rect">
                            <a:avLst/>
                          </a:prstGeom>
                        </pic:spPr>
                      </pic:pic>
                      <pic:pic xmlns:pic="http://schemas.openxmlformats.org/drawingml/2006/picture">
                        <pic:nvPicPr>
                          <pic:cNvPr id="2" name="Image"/>
                          <pic:cNvPicPr/>
                        </pic:nvPicPr>
                        <pic:blipFill>
                          <a:blip r:embed="rId8" cstate="print"/>
                          <a:srcRect/>
                          <a:stretch/>
                        </pic:blipFill>
                        <pic:spPr>
                          <a:xfrm>
                            <a:off x="641790" y="59173"/>
                            <a:ext cx="124210" cy="158432"/>
                          </a:xfrm>
                          <a:prstGeom prst="rect">
                            <a:avLst/>
                          </a:prstGeom>
                        </pic:spPr>
                      </pic:pic>
                      <pic:pic xmlns:pic="http://schemas.openxmlformats.org/drawingml/2006/picture">
                        <pic:nvPicPr>
                          <pic:cNvPr id="3" name="Image"/>
                          <pic:cNvPicPr/>
                        </pic:nvPicPr>
                        <pic:blipFill>
                          <a:blip r:embed="rId9" cstate="print"/>
                          <a:srcRect/>
                          <a:stretch/>
                        </pic:blipFill>
                        <pic:spPr>
                          <a:xfrm>
                            <a:off x="867091" y="10907"/>
                            <a:ext cx="300085" cy="209425"/>
                          </a:xfrm>
                          <a:prstGeom prst="rect">
                            <a:avLst/>
                          </a:prstGeom>
                        </pic:spPr>
                      </pic:pic>
                      <pic:pic xmlns:pic="http://schemas.openxmlformats.org/drawingml/2006/picture">
                        <pic:nvPicPr>
                          <pic:cNvPr id="4" name="Image"/>
                          <pic:cNvPicPr/>
                        </pic:nvPicPr>
                        <pic:blipFill>
                          <a:blip r:embed="rId10" cstate="print"/>
                          <a:srcRect/>
                          <a:stretch/>
                        </pic:blipFill>
                        <pic:spPr>
                          <a:xfrm>
                            <a:off x="1197227" y="0"/>
                            <a:ext cx="327242" cy="277189"/>
                          </a:xfrm>
                          <a:prstGeom prst="rect">
                            <a:avLst/>
                          </a:prstGeom>
                        </pic:spPr>
                      </pic:pic>
                      <pic:pic xmlns:pic="http://schemas.openxmlformats.org/drawingml/2006/picture">
                        <pic:nvPicPr>
                          <pic:cNvPr id="1961251315" name="Image"/>
                          <pic:cNvPicPr/>
                        </pic:nvPicPr>
                        <pic:blipFill>
                          <a:blip r:embed="rId8" cstate="print"/>
                          <a:srcRect/>
                          <a:stretch/>
                        </pic:blipFill>
                        <pic:spPr>
                          <a:xfrm>
                            <a:off x="1552475" y="59173"/>
                            <a:ext cx="124210" cy="158432"/>
                          </a:xfrm>
                          <a:prstGeom prst="rect">
                            <a:avLst/>
                          </a:prstGeom>
                        </pic:spPr>
                      </pic:pic>
                      <pic:pic xmlns:pic="http://schemas.openxmlformats.org/drawingml/2006/picture">
                        <pic:nvPicPr>
                          <pic:cNvPr id="5" name="Image"/>
                          <pic:cNvPicPr/>
                        </pic:nvPicPr>
                        <pic:blipFill>
                          <a:blip r:embed="rId11" cstate="print"/>
                          <a:srcRect/>
                          <a:stretch/>
                        </pic:blipFill>
                        <pic:spPr>
                          <a:xfrm>
                            <a:off x="1775872" y="10907"/>
                            <a:ext cx="297546" cy="209425"/>
                          </a:xfrm>
                          <a:prstGeom prst="rect">
                            <a:avLst/>
                          </a:prstGeom>
                        </pic:spPr>
                      </pic:pic>
                      <pic:pic xmlns:pic="http://schemas.openxmlformats.org/drawingml/2006/picture">
                        <pic:nvPicPr>
                          <pic:cNvPr id="6" name="Image"/>
                          <pic:cNvPicPr/>
                        </pic:nvPicPr>
                        <pic:blipFill>
                          <a:blip r:embed="rId12" cstate="print"/>
                          <a:srcRect/>
                          <a:stretch/>
                        </pic:blipFill>
                        <pic:spPr>
                          <a:xfrm>
                            <a:off x="2098613" y="59173"/>
                            <a:ext cx="215152" cy="158432"/>
                          </a:xfrm>
                          <a:prstGeom prst="rect">
                            <a:avLst/>
                          </a:prstGeom>
                        </pic:spPr>
                      </pic:pic>
                      <pic:pic xmlns:pic="http://schemas.openxmlformats.org/drawingml/2006/picture">
                        <pic:nvPicPr>
                          <pic:cNvPr id="7" name="Image"/>
                          <pic:cNvPicPr/>
                        </pic:nvPicPr>
                        <pic:blipFill>
                          <a:blip r:embed="rId13" cstate="print"/>
                          <a:srcRect/>
                          <a:stretch/>
                        </pic:blipFill>
                        <pic:spPr>
                          <a:xfrm>
                            <a:off x="2340879" y="59173"/>
                            <a:ext cx="129814" cy="161159"/>
                          </a:xfrm>
                          <a:prstGeom prst="rect">
                            <a:avLst/>
                          </a:prstGeom>
                        </pic:spPr>
                      </pic:pic>
                      <wps:wsp>
                        <wps:cNvPr id="1231424812" name="Freeform: Shape 1231424812"/>
                        <wps:cNvSpPr/>
                        <wps:spPr>
                          <a:xfrm>
                            <a:off x="0" y="261395"/>
                            <a:ext cx="2477135" cy="1270"/>
                          </a:xfrm>
                          <a:custGeom>
                            <a:avLst/>
                            <a:gdLst/>
                            <a:ahLst/>
                            <a:cxnLst/>
                            <a:rect l="l" t="t" r="r" b="b"/>
                            <a:pathLst>
                              <a:path w="2477135" h="1270">
                                <a:moveTo>
                                  <a:pt x="0" y="0"/>
                                </a:moveTo>
                                <a:lnTo>
                                  <a:pt x="2476935" y="0"/>
                                </a:lnTo>
                              </a:path>
                            </a:pathLst>
                          </a:custGeom>
                          <a:ln w="26653" cap="flat" cmpd="sng">
                            <a:solidFill>
                              <a:srgbClr val="000000"/>
                            </a:solidFill>
                            <a:prstDash val="solid"/>
                            <a:round/>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27" filled="f" stroked="f" style="margin-left:0.0pt;margin-top:0.0pt;width:195.05pt;height:21.85pt;mso-wrap-distance-left:0.0pt;mso-wrap-distance-right:0.0pt;visibility:visible;" coordsize="2477135,277495">
                <v:shape id="1028" type="#_x0000_t75" filled="f" stroked="f" style="position:absolute;left:23042;top:10907;width:151070;height:206698;z-index:2;mso-position-horizontal-relative:page;mso-position-vertical-relative:page;mso-width-relative:page;mso-height-relative:page;visibility:visible;">
                  <v:imagedata r:id="rId14" embosscolor="white" o:title=""/>
                  <v:fill/>
                </v:shape>
                <v:shape id="1029" type="#_x0000_t75" filled="f" stroked="f" style="position:absolute;left:193947;top:59173;width:419837;height:161159;z-index:3;mso-position-horizontal-relative:page;mso-position-vertical-relative:page;mso-width-relative:page;mso-height-relative:page;visibility:visible;">
                  <v:imagedata r:id="rId15" embosscolor="white" o:title=""/>
                  <v:fill/>
                </v:shape>
                <v:shape id="1030" type="#_x0000_t75" filled="f" stroked="f" style="position:absolute;left:641790;top:59173;width:124210;height:158432;z-index:4;mso-position-horizontal-relative:page;mso-position-vertical-relative:page;mso-width-relative:page;mso-height-relative:page;visibility:visible;">
                  <v:imagedata r:id="rId16" embosscolor="white" o:title=""/>
                  <v:fill/>
                </v:shape>
                <v:shape id="1031" type="#_x0000_t75" filled="f" stroked="f" style="position:absolute;left:867091;top:10907;width:300085;height:209425;z-index:5;mso-position-horizontal-relative:page;mso-position-vertical-relative:page;mso-width-relative:page;mso-height-relative:page;visibility:visible;">
                  <v:imagedata r:id="rId17" embosscolor="white" o:title=""/>
                  <v:fill/>
                </v:shape>
                <v:shape id="1032" type="#_x0000_t75" filled="f" stroked="f" style="position:absolute;left:1197227;top:0;width:327242;height:277189;z-index:6;mso-position-horizontal-relative:page;mso-position-vertical-relative:page;mso-width-relative:page;mso-height-relative:page;visibility:visible;">
                  <v:imagedata r:id="rId18" embosscolor="white" o:title=""/>
                  <v:fill/>
                </v:shape>
                <v:shape id="1033" type="#_x0000_t75" filled="f" stroked="f" style="position:absolute;left:1552475;top:59173;width:124210;height:158432;z-index:7;mso-position-horizontal-relative:page;mso-position-vertical-relative:page;mso-width-relative:page;mso-height-relative:page;visibility:visible;">
                  <v:imagedata r:id="rId16" embosscolor="white" o:title=""/>
                  <v:fill/>
                </v:shape>
                <v:shape id="1034" type="#_x0000_t75" filled="f" stroked="f" style="position:absolute;left:1775872;top:10907;width:297546;height:209425;z-index:8;mso-position-horizontal-relative:page;mso-position-vertical-relative:page;mso-width-relative:page;mso-height-relative:page;visibility:visible;">
                  <v:imagedata r:id="rId19" embosscolor="white" o:title=""/>
                  <v:fill/>
                </v:shape>
                <v:shape id="1035" type="#_x0000_t75" filled="f" stroked="f" style="position:absolute;left:2098613;top:59173;width:215152;height:158432;z-index:9;mso-position-horizontal-relative:page;mso-position-vertical-relative:page;mso-width-relative:page;mso-height-relative:page;visibility:visible;">
                  <v:imagedata r:id="rId20" embosscolor="white" o:title=""/>
                  <v:fill/>
                </v:shape>
                <v:shape id="1036" type="#_x0000_t75" filled="f" stroked="f" style="position:absolute;left:2340879;top:59173;width:129814;height:161159;z-index:10;mso-position-horizontal-relative:page;mso-position-vertical-relative:page;mso-width-relative:page;mso-height-relative:page;visibility:visible;">
                  <v:imagedata r:id="rId21" embosscolor="white" o:title=""/>
                  <v:fill/>
                </v:shape>
                <v:shape id="1037" coordsize="2477135,1270" path="m0,0l2476935,0e" filled="f" stroked="t" style="position:absolute;left:0;top:261395;width:2477135;height:1270;z-index:11;mso-position-horizontal-relative:page;mso-position-vertical-relative:page;mso-width-relative:page;mso-height-relative:page;visibility:visible;">
                  <v:stroke weight="2.1pt"/>
                  <v:fill/>
                  <v:path textboxrect="0,0,2477135,1270"/>
                </v:shape>
                <w10:anchorlock/>
                <v:fill rotate="true"/>
              </v:group>
            </w:pict>
          </mc:Fallback>
        </mc:AlternateContent>
      </w:r>
    </w:p>
    <w:p w14:paraId="5E96577E" w14:textId="77777777" w:rsidR="003C5A82" w:rsidRDefault="00000000">
      <w:pPr>
        <w:pStyle w:val="BodyText"/>
        <w:spacing w:before="61" w:line="309" w:lineRule="auto"/>
        <w:ind w:left="149" w:right="6988"/>
        <w:rPr>
          <w:rFonts w:ascii="Times New Roman" w:hAnsi="Times New Roman" w:cs="Times New Roman"/>
        </w:rPr>
      </w:pPr>
      <w:r>
        <w:rPr>
          <w:rFonts w:ascii="Times New Roman" w:hAnsi="Times New Roman" w:cs="Times New Roman"/>
          <w:noProof/>
        </w:rPr>
        <mc:AlternateContent>
          <mc:Choice Requires="wps">
            <w:drawing>
              <wp:anchor distT="0" distB="0" distL="0" distR="0" simplePos="0" relativeHeight="3" behindDoc="0" locked="0" layoutInCell="1" allowOverlap="1" wp14:anchorId="54773AC1" wp14:editId="7D15EC7B">
                <wp:simplePos x="0" y="0"/>
                <wp:positionH relativeFrom="page">
                  <wp:posOffset>730885</wp:posOffset>
                </wp:positionH>
                <wp:positionV relativeFrom="paragraph">
                  <wp:posOffset>-429259</wp:posOffset>
                </wp:positionV>
                <wp:extent cx="6094095" cy="48258"/>
                <wp:effectExtent l="0" t="0" r="1905" b="12700"/>
                <wp:wrapNone/>
                <wp:docPr id="10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4095" cy="48258"/>
                        </a:xfrm>
                        <a:custGeom>
                          <a:avLst/>
                          <a:gdLst/>
                          <a:ahLst/>
                          <a:cxnLst/>
                          <a:rect l="l" t="t" r="r" b="b"/>
                          <a:pathLst>
                            <a:path w="6094095" h="48260">
                              <a:moveTo>
                                <a:pt x="6093663" y="19037"/>
                              </a:moveTo>
                              <a:lnTo>
                                <a:pt x="0" y="19037"/>
                              </a:lnTo>
                              <a:lnTo>
                                <a:pt x="0" y="48234"/>
                              </a:lnTo>
                              <a:lnTo>
                                <a:pt x="6093663" y="48234"/>
                              </a:lnTo>
                              <a:lnTo>
                                <a:pt x="6093663" y="19037"/>
                              </a:lnTo>
                              <a:close/>
                            </a:path>
                            <a:path w="6094095" h="48260">
                              <a:moveTo>
                                <a:pt x="6093663" y="0"/>
                              </a:moveTo>
                              <a:lnTo>
                                <a:pt x="0" y="0"/>
                              </a:lnTo>
                              <a:lnTo>
                                <a:pt x="0" y="10147"/>
                              </a:lnTo>
                              <a:lnTo>
                                <a:pt x="6093663" y="10147"/>
                              </a:lnTo>
                              <a:lnTo>
                                <a:pt x="6093663" y="0"/>
                              </a:lnTo>
                              <a:close/>
                            </a:path>
                          </a:pathLst>
                        </a:custGeom>
                        <a:solidFill>
                          <a:srgbClr val="000009"/>
                        </a:solidFill>
                      </wps:spPr>
                      <wps:bodyPr>
                        <a:prstTxWarp prst="textNoShape">
                          <a:avLst/>
                        </a:prstTxWarp>
                      </wps:bodyPr>
                    </wps:wsp>
                  </a:graphicData>
                </a:graphic>
              </wp:anchor>
            </w:drawing>
          </mc:Choice>
          <mc:Fallback xmlns:wpsCustomData="http://www.wps.cn/officeDocument/2013/wpsCustomData">
            <w:pict>
              <v:shape id="1039" coordsize="6094095,48260" path="m6093663,19037l0,19037l0,48234l6093663,48234l6093663,19037xem6093663,0l0,0l0,10147l6093663,10147l6093663,0xe" fillcolor="#000009" stroked="f" style="position:absolute;margin-left:57.55pt;margin-top:-33.8pt;width:479.85pt;height:3.8pt;z-index:3;mso-position-horizontal-relative:page;mso-position-vertical-relative:text;mso-width-relative:page;mso-height-relative:page;mso-wrap-distance-left:0.0pt;mso-wrap-distance-right:0.0pt;visibility:visible;">
                <v:fill/>
                <v:path textboxrect="0,0,6094095,48260"/>
              </v:shape>
            </w:pict>
          </mc:Fallback>
        </mc:AlternateContent>
      </w:r>
      <w:r>
        <w:rPr>
          <w:rFonts w:ascii="Times New Roman" w:hAnsi="Times New Roman" w:cs="Times New Roman"/>
          <w:spacing w:val="-6"/>
        </w:rPr>
        <w:t xml:space="preserve">D.no:2-46,Pedanandipadu, </w:t>
      </w:r>
      <w:r>
        <w:rPr>
          <w:rFonts w:ascii="Times New Roman" w:hAnsi="Times New Roman" w:cs="Times New Roman"/>
          <w:spacing w:val="-2"/>
        </w:rPr>
        <w:t>Pedanandipadu,Guntur- 522235.</w:t>
      </w:r>
    </w:p>
    <w:p w14:paraId="48A76C57" w14:textId="77777777" w:rsidR="003C5A82" w:rsidRDefault="00000000">
      <w:pPr>
        <w:pStyle w:val="BodyText"/>
        <w:spacing w:line="208" w:lineRule="exact"/>
        <w:ind w:left="167"/>
        <w:rPr>
          <w:rFonts w:ascii="Times New Roman" w:hAnsi="Times New Roman" w:cs="Times New Roman"/>
        </w:rPr>
      </w:pPr>
      <w:r>
        <w:rPr>
          <w:rFonts w:ascii="Times New Roman" w:hAnsi="Times New Roman" w:cs="Times New Roman"/>
          <w:noProof/>
        </w:rPr>
        <w:drawing>
          <wp:inline distT="0" distB="0" distL="0" distR="0" wp14:anchorId="4D1E19E0" wp14:editId="16D3957F">
            <wp:extent cx="366395" cy="109855"/>
            <wp:effectExtent l="0" t="0" r="14605" b="12065"/>
            <wp:docPr id="1040"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13"/>
                    <pic:cNvPicPr/>
                  </pic:nvPicPr>
                  <pic:blipFill>
                    <a:blip r:embed="rId22" cstate="print"/>
                    <a:srcRect/>
                    <a:stretch/>
                  </pic:blipFill>
                  <pic:spPr>
                    <a:xfrm>
                      <a:off x="0" y="0"/>
                      <a:ext cx="366395" cy="109855"/>
                    </a:xfrm>
                    <a:prstGeom prst="rect">
                      <a:avLst/>
                    </a:prstGeom>
                  </pic:spPr>
                </pic:pic>
              </a:graphicData>
            </a:graphic>
          </wp:inline>
        </w:drawing>
      </w:r>
      <w:r>
        <w:rPr>
          <w:rFonts w:ascii="Times New Roman" w:hAnsi="Times New Roman" w:cs="Times New Roman"/>
        </w:rPr>
        <w:t>:</w:t>
      </w:r>
      <w:r>
        <w:rPr>
          <w:rFonts w:ascii="Times New Roman" w:hAnsi="Times New Roman" w:cs="Times New Roman"/>
          <w:spacing w:val="-13"/>
        </w:rPr>
        <w:t xml:space="preserve"> </w:t>
      </w:r>
      <w:hyperlink r:id="rId23">
        <w:r w:rsidR="003C5A82">
          <w:rPr>
            <w:rFonts w:ascii="Times New Roman" w:hAnsi="Times New Roman" w:cs="Times New Roman"/>
            <w:color w:val="0000FF"/>
            <w:spacing w:val="-2"/>
            <w:u w:val="single" w:color="0000FF"/>
          </w:rPr>
          <w:t>pavankalyankama99@gmail.com</w:t>
        </w:r>
      </w:hyperlink>
    </w:p>
    <w:p w14:paraId="59F43134" w14:textId="77777777" w:rsidR="003C5A82" w:rsidRDefault="00000000">
      <w:pPr>
        <w:spacing w:before="25"/>
        <w:ind w:left="167"/>
        <w:jc w:val="left"/>
        <w:rPr>
          <w:rFonts w:ascii="Times New Roman" w:hAnsi="Times New Roman" w:cs="Times New Roman"/>
          <w:sz w:val="20"/>
        </w:rPr>
      </w:pPr>
      <w:r>
        <w:rPr>
          <w:rFonts w:ascii="Times New Roman" w:hAnsi="Times New Roman" w:cs="Times New Roman"/>
          <w:noProof/>
        </w:rPr>
        <w:drawing>
          <wp:inline distT="0" distB="0" distL="0" distR="0" wp14:anchorId="4E1AEAEC" wp14:editId="79B34C01">
            <wp:extent cx="445135" cy="109855"/>
            <wp:effectExtent l="0" t="0" r="12065" b="12065"/>
            <wp:docPr id="104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17"/>
                    <pic:cNvPicPr/>
                  </pic:nvPicPr>
                  <pic:blipFill>
                    <a:blip r:embed="rId24" cstate="print"/>
                    <a:srcRect/>
                    <a:stretch/>
                  </pic:blipFill>
                  <pic:spPr>
                    <a:xfrm>
                      <a:off x="0" y="0"/>
                      <a:ext cx="445135" cy="109855"/>
                    </a:xfrm>
                    <a:prstGeom prst="rect">
                      <a:avLst/>
                    </a:prstGeom>
                  </pic:spPr>
                </pic:pic>
              </a:graphicData>
            </a:graphic>
          </wp:inline>
        </w:drawing>
      </w:r>
      <w:r>
        <w:rPr>
          <w:rFonts w:ascii="Times New Roman" w:hAnsi="Times New Roman" w:cs="Times New Roman"/>
          <w:sz w:val="20"/>
        </w:rPr>
        <w:t xml:space="preserve"> </w:t>
      </w:r>
      <w:r>
        <w:rPr>
          <w:rFonts w:ascii="Times New Roman" w:hAnsi="Times New Roman" w:cs="Times New Roman"/>
          <w:color w:val="0D0D0D"/>
          <w:spacing w:val="-2"/>
          <w:sz w:val="20"/>
        </w:rPr>
        <w:t>+91</w:t>
      </w:r>
      <w:r>
        <w:rPr>
          <w:rFonts w:ascii="Times New Roman" w:hAnsi="Times New Roman" w:cs="Times New Roman"/>
          <w:color w:val="0D0D0D"/>
          <w:spacing w:val="-5"/>
          <w:sz w:val="20"/>
        </w:rPr>
        <w:t xml:space="preserve"> </w:t>
      </w:r>
      <w:r>
        <w:rPr>
          <w:rFonts w:ascii="Times New Roman" w:hAnsi="Times New Roman" w:cs="Times New Roman"/>
          <w:color w:val="0D0D0D"/>
          <w:sz w:val="20"/>
        </w:rPr>
        <w:t>8885394611</w:t>
      </w:r>
    </w:p>
    <w:p w14:paraId="08106B70" w14:textId="77777777" w:rsidR="003C5A82" w:rsidRDefault="00000000">
      <w:pPr>
        <w:pStyle w:val="BodyText"/>
        <w:spacing w:before="166"/>
        <w:rPr>
          <w:rFonts w:ascii="Times New Roman" w:hAnsi="Times New Roman" w:cs="Times New Roman"/>
          <w:sz w:val="20"/>
        </w:rPr>
      </w:pPr>
      <w:r>
        <w:rPr>
          <w:rFonts w:ascii="Times New Roman" w:hAnsi="Times New Roman" w:cs="Times New Roman"/>
          <w:noProof/>
          <w:sz w:val="20"/>
        </w:rPr>
        <mc:AlternateContent>
          <mc:Choice Requires="wpg">
            <w:drawing>
              <wp:anchor distT="0" distB="0" distL="0" distR="0" simplePos="0" relativeHeight="2" behindDoc="0" locked="0" layoutInCell="1" allowOverlap="1" wp14:anchorId="6E77AE42" wp14:editId="00650966">
                <wp:simplePos x="0" y="0"/>
                <wp:positionH relativeFrom="page">
                  <wp:posOffset>760730</wp:posOffset>
                </wp:positionH>
                <wp:positionV relativeFrom="paragraph">
                  <wp:posOffset>57150</wp:posOffset>
                </wp:positionV>
                <wp:extent cx="6094730" cy="166370"/>
                <wp:effectExtent l="0" t="0" r="16510" b="1270"/>
                <wp:wrapNone/>
                <wp:docPr id="1042"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166370"/>
                          <a:chOff x="0" y="0"/>
                          <a:chExt cx="6094730" cy="166370"/>
                        </a:xfrm>
                      </wpg:grpSpPr>
                      <wps:wsp>
                        <wps:cNvPr id="1095938966" name="Freeform: Shape 1095938966"/>
                        <wps:cNvSpPr/>
                        <wps:spPr>
                          <a:xfrm>
                            <a:off x="0" y="0"/>
                            <a:ext cx="6094730" cy="166370"/>
                          </a:xfrm>
                          <a:custGeom>
                            <a:avLst/>
                            <a:gdLst/>
                            <a:ahLst/>
                            <a:cxnLst/>
                            <a:rect l="l" t="t" r="r" b="b"/>
                            <a:pathLst>
                              <a:path w="6094730" h="166370">
                                <a:moveTo>
                                  <a:pt x="6097905" y="166370"/>
                                </a:moveTo>
                                <a:lnTo>
                                  <a:pt x="0" y="166370"/>
                                </a:lnTo>
                                <a:lnTo>
                                  <a:pt x="0" y="0"/>
                                </a:lnTo>
                                <a:lnTo>
                                  <a:pt x="6097905" y="0"/>
                                </a:lnTo>
                                <a:lnTo>
                                  <a:pt x="6097905" y="166370"/>
                                </a:lnTo>
                                <a:close/>
                              </a:path>
                            </a:pathLst>
                          </a:custGeom>
                          <a:solidFill>
                            <a:srgbClr val="7B7B7B"/>
                          </a:solidFill>
                        </wps:spPr>
                        <wps:bodyPr>
                          <a:prstTxWarp prst="textNoShape">
                            <a:avLst/>
                          </a:prstTxWarp>
                        </wps:bodyPr>
                      </wps:wsp>
                      <wps:wsp>
                        <wps:cNvPr id="1742276382" name="Freeform: Shape 1742276382"/>
                        <wps:cNvSpPr/>
                        <wps:spPr>
                          <a:xfrm>
                            <a:off x="5652" y="38078"/>
                            <a:ext cx="614680" cy="96520"/>
                          </a:xfrm>
                          <a:custGeom>
                            <a:avLst/>
                            <a:gdLst/>
                            <a:ahLst/>
                            <a:cxnLst/>
                            <a:rect l="l" t="t" r="r" b="b"/>
                            <a:pathLst>
                              <a:path w="614680" h="96520">
                                <a:moveTo>
                                  <a:pt x="69278" y="62826"/>
                                </a:moveTo>
                                <a:lnTo>
                                  <a:pt x="37858" y="40728"/>
                                </a:lnTo>
                                <a:lnTo>
                                  <a:pt x="30772" y="38722"/>
                                </a:lnTo>
                                <a:lnTo>
                                  <a:pt x="25781" y="36601"/>
                                </a:lnTo>
                                <a:lnTo>
                                  <a:pt x="22860" y="34366"/>
                                </a:lnTo>
                                <a:lnTo>
                                  <a:pt x="19977" y="32118"/>
                                </a:lnTo>
                                <a:lnTo>
                                  <a:pt x="18529" y="29425"/>
                                </a:lnTo>
                                <a:lnTo>
                                  <a:pt x="18529" y="22644"/>
                                </a:lnTo>
                                <a:lnTo>
                                  <a:pt x="19862" y="19608"/>
                                </a:lnTo>
                                <a:lnTo>
                                  <a:pt x="22517" y="17170"/>
                                </a:lnTo>
                                <a:lnTo>
                                  <a:pt x="25209" y="14732"/>
                                </a:lnTo>
                                <a:lnTo>
                                  <a:pt x="29489" y="13512"/>
                                </a:lnTo>
                                <a:lnTo>
                                  <a:pt x="41605" y="13512"/>
                                </a:lnTo>
                                <a:lnTo>
                                  <a:pt x="46151" y="14998"/>
                                </a:lnTo>
                                <a:lnTo>
                                  <a:pt x="49047" y="17945"/>
                                </a:lnTo>
                                <a:lnTo>
                                  <a:pt x="51955" y="20878"/>
                                </a:lnTo>
                                <a:lnTo>
                                  <a:pt x="53416" y="25234"/>
                                </a:lnTo>
                                <a:lnTo>
                                  <a:pt x="53416" y="30988"/>
                                </a:lnTo>
                                <a:lnTo>
                                  <a:pt x="69037" y="30988"/>
                                </a:lnTo>
                                <a:lnTo>
                                  <a:pt x="69037" y="22212"/>
                                </a:lnTo>
                                <a:lnTo>
                                  <a:pt x="66090" y="14859"/>
                                </a:lnTo>
                                <a:lnTo>
                                  <a:pt x="35382" y="0"/>
                                </a:lnTo>
                                <a:lnTo>
                                  <a:pt x="25679" y="0"/>
                                </a:lnTo>
                                <a:lnTo>
                                  <a:pt x="17818" y="2501"/>
                                </a:lnTo>
                                <a:lnTo>
                                  <a:pt x="5842" y="12509"/>
                                </a:lnTo>
                                <a:lnTo>
                                  <a:pt x="2844" y="18808"/>
                                </a:lnTo>
                                <a:lnTo>
                                  <a:pt x="2844" y="33947"/>
                                </a:lnTo>
                                <a:lnTo>
                                  <a:pt x="41656" y="57264"/>
                                </a:lnTo>
                                <a:lnTo>
                                  <a:pt x="47345" y="59677"/>
                                </a:lnTo>
                                <a:lnTo>
                                  <a:pt x="49822" y="61887"/>
                                </a:lnTo>
                                <a:lnTo>
                                  <a:pt x="52298" y="64071"/>
                                </a:lnTo>
                                <a:lnTo>
                                  <a:pt x="53543" y="66954"/>
                                </a:lnTo>
                                <a:lnTo>
                                  <a:pt x="53543" y="70535"/>
                                </a:lnTo>
                                <a:lnTo>
                                  <a:pt x="53543" y="74295"/>
                                </a:lnTo>
                                <a:lnTo>
                                  <a:pt x="52070" y="77304"/>
                                </a:lnTo>
                                <a:lnTo>
                                  <a:pt x="46151" y="81851"/>
                                </a:lnTo>
                                <a:lnTo>
                                  <a:pt x="41770" y="82994"/>
                                </a:lnTo>
                                <a:lnTo>
                                  <a:pt x="30505" y="82994"/>
                                </a:lnTo>
                                <a:lnTo>
                                  <a:pt x="25755" y="81724"/>
                                </a:lnTo>
                                <a:lnTo>
                                  <a:pt x="21691" y="79209"/>
                                </a:lnTo>
                                <a:lnTo>
                                  <a:pt x="17640" y="76669"/>
                                </a:lnTo>
                                <a:lnTo>
                                  <a:pt x="15608" y="72047"/>
                                </a:lnTo>
                                <a:lnTo>
                                  <a:pt x="15608" y="65328"/>
                                </a:lnTo>
                                <a:lnTo>
                                  <a:pt x="0" y="65328"/>
                                </a:lnTo>
                                <a:lnTo>
                                  <a:pt x="0" y="73012"/>
                                </a:lnTo>
                                <a:lnTo>
                                  <a:pt x="1803" y="79032"/>
                                </a:lnTo>
                                <a:lnTo>
                                  <a:pt x="9029" y="87757"/>
                                </a:lnTo>
                                <a:lnTo>
                                  <a:pt x="13576" y="91020"/>
                                </a:lnTo>
                                <a:lnTo>
                                  <a:pt x="24549" y="95351"/>
                                </a:lnTo>
                                <a:lnTo>
                                  <a:pt x="30175" y="96443"/>
                                </a:lnTo>
                                <a:lnTo>
                                  <a:pt x="45859" y="96443"/>
                                </a:lnTo>
                                <a:lnTo>
                                  <a:pt x="53898" y="94094"/>
                                </a:lnTo>
                                <a:lnTo>
                                  <a:pt x="66205" y="84709"/>
                                </a:lnTo>
                                <a:lnTo>
                                  <a:pt x="69278" y="78384"/>
                                </a:lnTo>
                                <a:lnTo>
                                  <a:pt x="69278" y="62826"/>
                                </a:lnTo>
                                <a:close/>
                              </a:path>
                              <a:path w="614680" h="96520">
                                <a:moveTo>
                                  <a:pt x="147574" y="1244"/>
                                </a:moveTo>
                                <a:lnTo>
                                  <a:pt x="131965" y="1244"/>
                                </a:lnTo>
                                <a:lnTo>
                                  <a:pt x="131965" y="70662"/>
                                </a:lnTo>
                                <a:lnTo>
                                  <a:pt x="130251" y="75425"/>
                                </a:lnTo>
                                <a:lnTo>
                                  <a:pt x="123405" y="81483"/>
                                </a:lnTo>
                                <a:lnTo>
                                  <a:pt x="118795" y="82994"/>
                                </a:lnTo>
                                <a:lnTo>
                                  <a:pt x="107276" y="82994"/>
                                </a:lnTo>
                                <a:lnTo>
                                  <a:pt x="102692" y="81483"/>
                                </a:lnTo>
                                <a:lnTo>
                                  <a:pt x="99237" y="78460"/>
                                </a:lnTo>
                                <a:lnTo>
                                  <a:pt x="95808" y="75425"/>
                                </a:lnTo>
                                <a:lnTo>
                                  <a:pt x="94094" y="70662"/>
                                </a:lnTo>
                                <a:lnTo>
                                  <a:pt x="94094" y="1244"/>
                                </a:lnTo>
                                <a:lnTo>
                                  <a:pt x="78536" y="1244"/>
                                </a:lnTo>
                                <a:lnTo>
                                  <a:pt x="78536" y="64147"/>
                                </a:lnTo>
                                <a:lnTo>
                                  <a:pt x="79159" y="71716"/>
                                </a:lnTo>
                                <a:lnTo>
                                  <a:pt x="112991" y="96443"/>
                                </a:lnTo>
                                <a:lnTo>
                                  <a:pt x="119672" y="95935"/>
                                </a:lnTo>
                                <a:lnTo>
                                  <a:pt x="147574" y="64147"/>
                                </a:lnTo>
                                <a:lnTo>
                                  <a:pt x="147574" y="1244"/>
                                </a:lnTo>
                                <a:close/>
                              </a:path>
                              <a:path w="614680" h="96520">
                                <a:moveTo>
                                  <a:pt x="256362" y="1244"/>
                                </a:moveTo>
                                <a:lnTo>
                                  <a:pt x="237858" y="1244"/>
                                </a:lnTo>
                                <a:lnTo>
                                  <a:pt x="209626" y="71678"/>
                                </a:lnTo>
                                <a:lnTo>
                                  <a:pt x="181330" y="1244"/>
                                </a:lnTo>
                                <a:lnTo>
                                  <a:pt x="162839" y="1244"/>
                                </a:lnTo>
                                <a:lnTo>
                                  <a:pt x="162839" y="95199"/>
                                </a:lnTo>
                                <a:lnTo>
                                  <a:pt x="178447" y="95199"/>
                                </a:lnTo>
                                <a:lnTo>
                                  <a:pt x="178447" y="58102"/>
                                </a:lnTo>
                                <a:lnTo>
                                  <a:pt x="175412" y="20269"/>
                                </a:lnTo>
                                <a:lnTo>
                                  <a:pt x="203796" y="95199"/>
                                </a:lnTo>
                                <a:lnTo>
                                  <a:pt x="215328" y="95199"/>
                                </a:lnTo>
                                <a:lnTo>
                                  <a:pt x="243776" y="20396"/>
                                </a:lnTo>
                                <a:lnTo>
                                  <a:pt x="240741" y="58102"/>
                                </a:lnTo>
                                <a:lnTo>
                                  <a:pt x="240741" y="95199"/>
                                </a:lnTo>
                                <a:lnTo>
                                  <a:pt x="256362" y="95199"/>
                                </a:lnTo>
                                <a:lnTo>
                                  <a:pt x="256362" y="1244"/>
                                </a:lnTo>
                                <a:close/>
                              </a:path>
                              <a:path w="614680" h="96520">
                                <a:moveTo>
                                  <a:pt x="366776" y="1244"/>
                                </a:moveTo>
                                <a:lnTo>
                                  <a:pt x="348284" y="1244"/>
                                </a:lnTo>
                                <a:lnTo>
                                  <a:pt x="320052" y="71678"/>
                                </a:lnTo>
                                <a:lnTo>
                                  <a:pt x="291757" y="1244"/>
                                </a:lnTo>
                                <a:lnTo>
                                  <a:pt x="273265" y="1244"/>
                                </a:lnTo>
                                <a:lnTo>
                                  <a:pt x="273265" y="95199"/>
                                </a:lnTo>
                                <a:lnTo>
                                  <a:pt x="288874" y="95199"/>
                                </a:lnTo>
                                <a:lnTo>
                                  <a:pt x="288874" y="58102"/>
                                </a:lnTo>
                                <a:lnTo>
                                  <a:pt x="285838" y="20269"/>
                                </a:lnTo>
                                <a:lnTo>
                                  <a:pt x="314223" y="95199"/>
                                </a:lnTo>
                                <a:lnTo>
                                  <a:pt x="325755" y="95199"/>
                                </a:lnTo>
                                <a:lnTo>
                                  <a:pt x="354203" y="20396"/>
                                </a:lnTo>
                                <a:lnTo>
                                  <a:pt x="351167" y="58102"/>
                                </a:lnTo>
                                <a:lnTo>
                                  <a:pt x="351167" y="95199"/>
                                </a:lnTo>
                                <a:lnTo>
                                  <a:pt x="366776" y="95199"/>
                                </a:lnTo>
                                <a:lnTo>
                                  <a:pt x="366776" y="1244"/>
                                </a:lnTo>
                                <a:close/>
                              </a:path>
                              <a:path w="614680" h="96520">
                                <a:moveTo>
                                  <a:pt x="458952" y="95199"/>
                                </a:moveTo>
                                <a:lnTo>
                                  <a:pt x="449922" y="71589"/>
                                </a:lnTo>
                                <a:lnTo>
                                  <a:pt x="444754" y="58077"/>
                                </a:lnTo>
                                <a:lnTo>
                                  <a:pt x="431444" y="23304"/>
                                </a:lnTo>
                                <a:lnTo>
                                  <a:pt x="429171" y="17360"/>
                                </a:lnTo>
                                <a:lnTo>
                                  <a:pt x="429171" y="58077"/>
                                </a:lnTo>
                                <a:lnTo>
                                  <a:pt x="403885" y="58077"/>
                                </a:lnTo>
                                <a:lnTo>
                                  <a:pt x="416534" y="23304"/>
                                </a:lnTo>
                                <a:lnTo>
                                  <a:pt x="429171" y="58077"/>
                                </a:lnTo>
                                <a:lnTo>
                                  <a:pt x="429171" y="17360"/>
                                </a:lnTo>
                                <a:lnTo>
                                  <a:pt x="423011" y="1244"/>
                                </a:lnTo>
                                <a:lnTo>
                                  <a:pt x="409994" y="1244"/>
                                </a:lnTo>
                                <a:lnTo>
                                  <a:pt x="374167" y="95199"/>
                                </a:lnTo>
                                <a:lnTo>
                                  <a:pt x="390372" y="95199"/>
                                </a:lnTo>
                                <a:lnTo>
                                  <a:pt x="398932" y="71589"/>
                                </a:lnTo>
                                <a:lnTo>
                                  <a:pt x="434073" y="71589"/>
                                </a:lnTo>
                                <a:lnTo>
                                  <a:pt x="442683" y="95199"/>
                                </a:lnTo>
                                <a:lnTo>
                                  <a:pt x="458952" y="95199"/>
                                </a:lnTo>
                                <a:close/>
                              </a:path>
                              <a:path w="614680" h="96520">
                                <a:moveTo>
                                  <a:pt x="535406" y="92125"/>
                                </a:moveTo>
                                <a:lnTo>
                                  <a:pt x="516890" y="58635"/>
                                </a:lnTo>
                                <a:lnTo>
                                  <a:pt x="515023" y="55257"/>
                                </a:lnTo>
                                <a:lnTo>
                                  <a:pt x="519404" y="53581"/>
                                </a:lnTo>
                                <a:lnTo>
                                  <a:pt x="523227" y="50495"/>
                                </a:lnTo>
                                <a:lnTo>
                                  <a:pt x="527062" y="45186"/>
                                </a:lnTo>
                                <a:lnTo>
                                  <a:pt x="529755" y="41465"/>
                                </a:lnTo>
                                <a:lnTo>
                                  <a:pt x="531380" y="36195"/>
                                </a:lnTo>
                                <a:lnTo>
                                  <a:pt x="531380" y="20802"/>
                                </a:lnTo>
                                <a:lnTo>
                                  <a:pt x="528904" y="14757"/>
                                </a:lnTo>
                                <a:lnTo>
                                  <a:pt x="528447" y="13639"/>
                                </a:lnTo>
                                <a:lnTo>
                                  <a:pt x="522579" y="8686"/>
                                </a:lnTo>
                                <a:lnTo>
                                  <a:pt x="517740" y="5422"/>
                                </a:lnTo>
                                <a:lnTo>
                                  <a:pt x="515759" y="4622"/>
                                </a:lnTo>
                                <a:lnTo>
                                  <a:pt x="515759" y="25501"/>
                                </a:lnTo>
                                <a:lnTo>
                                  <a:pt x="515759" y="34340"/>
                                </a:lnTo>
                                <a:lnTo>
                                  <a:pt x="514324" y="37884"/>
                                </a:lnTo>
                                <a:lnTo>
                                  <a:pt x="508558" y="43726"/>
                                </a:lnTo>
                                <a:lnTo>
                                  <a:pt x="504177" y="45186"/>
                                </a:lnTo>
                                <a:lnTo>
                                  <a:pt x="481863" y="45186"/>
                                </a:lnTo>
                                <a:lnTo>
                                  <a:pt x="481863" y="14757"/>
                                </a:lnTo>
                                <a:lnTo>
                                  <a:pt x="504304" y="14757"/>
                                </a:lnTo>
                                <a:lnTo>
                                  <a:pt x="508863" y="16154"/>
                                </a:lnTo>
                                <a:lnTo>
                                  <a:pt x="511619" y="18973"/>
                                </a:lnTo>
                                <a:lnTo>
                                  <a:pt x="514375" y="21755"/>
                                </a:lnTo>
                                <a:lnTo>
                                  <a:pt x="515759" y="25501"/>
                                </a:lnTo>
                                <a:lnTo>
                                  <a:pt x="515759" y="4622"/>
                                </a:lnTo>
                                <a:lnTo>
                                  <a:pt x="512013" y="3098"/>
                                </a:lnTo>
                                <a:lnTo>
                                  <a:pt x="505409" y="1714"/>
                                </a:lnTo>
                                <a:lnTo>
                                  <a:pt x="497916" y="1244"/>
                                </a:lnTo>
                                <a:lnTo>
                                  <a:pt x="466191" y="1244"/>
                                </a:lnTo>
                                <a:lnTo>
                                  <a:pt x="466191" y="95199"/>
                                </a:lnTo>
                                <a:lnTo>
                                  <a:pt x="481863" y="95199"/>
                                </a:lnTo>
                                <a:lnTo>
                                  <a:pt x="481863" y="58635"/>
                                </a:lnTo>
                                <a:lnTo>
                                  <a:pt x="500087" y="58635"/>
                                </a:lnTo>
                                <a:lnTo>
                                  <a:pt x="519671" y="95199"/>
                                </a:lnTo>
                                <a:lnTo>
                                  <a:pt x="535406" y="95199"/>
                                </a:lnTo>
                                <a:lnTo>
                                  <a:pt x="535406" y="92125"/>
                                </a:lnTo>
                                <a:close/>
                              </a:path>
                              <a:path w="614680" h="96520">
                                <a:moveTo>
                                  <a:pt x="614540" y="1244"/>
                                </a:moveTo>
                                <a:lnTo>
                                  <a:pt x="596684" y="1244"/>
                                </a:lnTo>
                                <a:lnTo>
                                  <a:pt x="574319" y="44373"/>
                                </a:lnTo>
                                <a:lnTo>
                                  <a:pt x="552043" y="1244"/>
                                </a:lnTo>
                                <a:lnTo>
                                  <a:pt x="534035" y="1244"/>
                                </a:lnTo>
                                <a:lnTo>
                                  <a:pt x="566445" y="60096"/>
                                </a:lnTo>
                                <a:lnTo>
                                  <a:pt x="566445" y="95199"/>
                                </a:lnTo>
                                <a:lnTo>
                                  <a:pt x="582129" y="95199"/>
                                </a:lnTo>
                                <a:lnTo>
                                  <a:pt x="582129" y="60096"/>
                                </a:lnTo>
                                <a:lnTo>
                                  <a:pt x="614540" y="1244"/>
                                </a:lnTo>
                                <a:close/>
                              </a:path>
                            </a:pathLst>
                          </a:custGeom>
                          <a:solidFill>
                            <a:srgbClr val="FFFFFF"/>
                          </a:solidFill>
                        </wps:spPr>
                        <wps:bodyPr>
                          <a:prstTxWarp prst="textNoShape">
                            <a:avLst/>
                          </a:prstTxWarp>
                        </wps:bodyPr>
                      </wps:wsp>
                    </wpg:wgp>
                  </a:graphicData>
                </a:graphic>
              </wp:anchor>
            </w:drawing>
          </mc:Choice>
          <mc:Fallback xmlns:wpsCustomData="http://www.wps.cn/officeDocument/2013/wpsCustomData">
            <w:pict>
              <v:group id="1042" filled="f" stroked="f" style="position:absolute;margin-left:59.9pt;margin-top:4.5pt;width:479.9pt;height:13.1pt;z-index:2;mso-position-horizontal-relative:page;mso-position-vertical-relative:text;mso-width-relative:page;mso-height-relative:page;mso-wrap-distance-left:0.0pt;mso-wrap-distance-right:0.0pt;visibility:visible;" coordsize="6094730,166370">
                <v:shape id="1043" coordsize="6094730,166370" path="m6097905,166370l0,166370l0,0l6097905,0l6097905,166370xe" fillcolor="#7b7b7b" stroked="f" style="position:absolute;left:0;top:0;width:6094730;height:166370;z-index:2;mso-position-horizontal-relative:page;mso-position-vertical-relative:page;mso-width-relative:page;mso-height-relative:page;visibility:visible;">
                  <v:fill/>
                  <v:path textboxrect="0,0,6094730,166370"/>
                </v:shape>
                <v:shape id="1044" coordsize="614680,96520" path="m69278,62826l37858,40728l30772,38722l25781,36601l22860,34366l19977,32118l18529,29425l18529,22644l19862,19608l22517,17170l25209,14732l29489,13512l41605,13512l46151,14998l49047,17945l51955,20878l53416,25234l53416,30988l69037,30988l69037,22212l66090,14859l35382,0l25679,0l17818,2501l5842,12509l2844,18808l2844,33947l41656,57264l47345,59677l49822,61887l52298,64071l53543,66954l53543,70535l53543,74295l52070,77304l46151,81851l41770,82994l30505,82994l25755,81724l21691,79209l17640,76669l15608,72047l15608,65328l0,65328l0,73012l1803,79032l9029,87757l13576,91020l24549,95351l30175,96443l45859,96443l53898,94094l66205,84709l69278,78384l69278,62826xem147574,1244l131965,1244l131965,70662l130251,75425l123405,81483l118795,82994l107276,82994l102692,81483l99237,78460l95808,75425l94094,70662l94094,1244l78536,1244l78536,64147l79159,71716l112991,96443l119672,95935l147574,64147l147574,1244xem256362,1244l237858,1244l209626,71678l181330,1244l162839,1244l162839,95199l178447,95199l178447,58102l175412,20269l203796,95199l215328,95199l243776,20396l240741,58102l240741,95199l256362,95199l256362,1244xem366776,1244l348284,1244l320052,71678l291757,1244l273265,1244l273265,95199l288874,95199l288874,58102l285838,20269l314223,95199l325755,95199l354203,20396l351167,58102l351167,95199l366776,95199l366776,1244xem458952,95199l449922,71589l444754,58077l431444,23304l429171,17360l429171,58077l403885,58077l416534,23304l429171,58077l429171,17360l423011,1244l409994,1244l374167,95199l390372,95199l398932,71589l434073,71589l442683,95199l458952,95199xem535406,92125l516890,58635l515023,55257l519404,53581l523227,50495l527062,45186l529755,41465l531380,36195l531380,20802l528904,14757l528447,13639l522579,8686l517740,5422l515759,4622l515759,25501l515759,34340l514324,37884l508558,43726l504177,45186l481863,45186l481863,14757l504304,14757l508863,16154l511619,18973l514375,21755l515759,25501l515759,4622l512013,3098l505409,1714l497916,1244l466191,1244l466191,95199l481863,95199l481863,58635l500087,58635l519671,95199l535406,95199l535406,92125xem614540,1244l596684,1244l574319,44373l552043,1244l534035,1244l566445,60096l566445,95199l582129,95199l582129,60096l614540,1244xe" fillcolor="white" stroked="f" style="position:absolute;left:5652;top:38078;width:614680;height:96520;z-index:3;mso-position-horizontal-relative:page;mso-position-vertical-relative:page;mso-width-relative:page;mso-height-relative:page;visibility:visible;">
                  <v:fill/>
                  <v:path textboxrect="0,0,614680,96520"/>
                </v:shape>
                <v:fill/>
              </v:group>
            </w:pict>
          </mc:Fallback>
        </mc:AlternateContent>
      </w:r>
    </w:p>
    <w:p w14:paraId="78F66F77" w14:textId="06B92409" w:rsidR="003C5A82" w:rsidRDefault="00A5205E">
      <w:pPr>
        <w:pStyle w:val="BodyText"/>
        <w:spacing w:before="1" w:line="232" w:lineRule="auto"/>
        <w:ind w:left="159"/>
        <w:rPr>
          <w:rFonts w:ascii="Times New Roman" w:hAnsi="Times New Roman" w:cs="Times New Roman"/>
          <w:sz w:val="24"/>
          <w:szCs w:val="24"/>
        </w:rPr>
      </w:pPr>
      <w:r>
        <w:rPr>
          <w:rFonts w:ascii="Times New Roman" w:hAnsi="Times New Roman" w:cs="Times New Roman"/>
          <w:w w:val="104"/>
          <w:sz w:val="24"/>
          <w:szCs w:val="24"/>
        </w:rPr>
        <w:t>Dot Net Developer with around 5.</w:t>
      </w:r>
      <w:r w:rsidR="00634069">
        <w:rPr>
          <w:rFonts w:ascii="Times New Roman" w:hAnsi="Times New Roman" w:cs="Times New Roman"/>
          <w:w w:val="104"/>
          <w:sz w:val="24"/>
          <w:szCs w:val="24"/>
        </w:rPr>
        <w:t>10</w:t>
      </w:r>
      <w:r>
        <w:rPr>
          <w:rFonts w:ascii="Times New Roman" w:hAnsi="Times New Roman" w:cs="Times New Roman"/>
          <w:w w:val="104"/>
          <w:sz w:val="24"/>
          <w:szCs w:val="24"/>
        </w:rPr>
        <w:t xml:space="preserve"> years of IT experience covering all phases of the Software Design Life Cycle (SDLC) including Analysis, Design, Development, Testing, and Support of Web Applications, based on Object Oriented Programming (OOP), Client/Server, N-tier architecture, Web based and Internet Technologies. Experienced in building enterprise web applications using ASP.NET Core, Web API, Angular, and microservices/micro-frontend architectures. Skilled in translating business requirements into scalable solutions with multi-level approval workflows, role-based access control, tenant scoping, and scheduled publication features. Proficient in AI-assisted development using GitHub Copilot, Cursor, and Claude to improve productivity, code quality, and delivery speed. Worked closely with business analysts and converted the requirements into Dot Net code.</w:t>
      </w:r>
    </w:p>
    <w:p w14:paraId="211F28E2" w14:textId="77777777" w:rsidR="003C5A82" w:rsidRDefault="00000000">
      <w:pPr>
        <w:pStyle w:val="BodyText"/>
        <w:rPr>
          <w:rFonts w:ascii="Times New Roman" w:hAnsi="Times New Roman" w:cs="Times New Roman"/>
        </w:rPr>
      </w:pPr>
      <w:r>
        <w:rPr>
          <w:rFonts w:ascii="Times New Roman" w:hAnsi="Times New Roman" w:cs="Times New Roman"/>
          <w:noProof/>
        </w:rPr>
        <mc:AlternateContent>
          <mc:Choice Requires="wpg">
            <w:drawing>
              <wp:anchor distT="0" distB="0" distL="0" distR="0" simplePos="0" relativeHeight="4" behindDoc="0" locked="0" layoutInCell="1" allowOverlap="1" wp14:anchorId="3F26456D" wp14:editId="3A42495B">
                <wp:simplePos x="0" y="0"/>
                <wp:positionH relativeFrom="page">
                  <wp:posOffset>768350</wp:posOffset>
                </wp:positionH>
                <wp:positionV relativeFrom="paragraph">
                  <wp:posOffset>158115</wp:posOffset>
                </wp:positionV>
                <wp:extent cx="6094730" cy="165100"/>
                <wp:effectExtent l="0" t="0" r="16510" b="2540"/>
                <wp:wrapNone/>
                <wp:docPr id="1045"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4730" cy="165100"/>
                          <a:chOff x="0" y="0"/>
                          <a:chExt cx="6094730" cy="165100"/>
                        </a:xfrm>
                      </wpg:grpSpPr>
                      <wps:wsp>
                        <wps:cNvPr id="244945831" name="Freeform: Shape 244945831"/>
                        <wps:cNvSpPr/>
                        <wps:spPr>
                          <a:xfrm>
                            <a:off x="0" y="0"/>
                            <a:ext cx="6094730" cy="165100"/>
                          </a:xfrm>
                          <a:custGeom>
                            <a:avLst/>
                            <a:gdLst/>
                            <a:ahLst/>
                            <a:cxnLst/>
                            <a:rect l="l" t="t" r="r" b="b"/>
                            <a:pathLst>
                              <a:path w="6094730" h="165100">
                                <a:moveTo>
                                  <a:pt x="6097905" y="165100"/>
                                </a:moveTo>
                                <a:lnTo>
                                  <a:pt x="0" y="165100"/>
                                </a:lnTo>
                                <a:lnTo>
                                  <a:pt x="0" y="0"/>
                                </a:lnTo>
                                <a:lnTo>
                                  <a:pt x="6097905" y="0"/>
                                </a:lnTo>
                                <a:lnTo>
                                  <a:pt x="6097905" y="165100"/>
                                </a:lnTo>
                                <a:close/>
                              </a:path>
                            </a:pathLst>
                          </a:custGeom>
                          <a:solidFill>
                            <a:srgbClr val="7B7B7B"/>
                          </a:solidFill>
                        </wps:spPr>
                        <wps:bodyPr>
                          <a:prstTxWarp prst="textNoShape">
                            <a:avLst/>
                          </a:prstTxWarp>
                        </wps:bodyPr>
                      </wps:wsp>
                      <pic:pic xmlns:pic="http://schemas.openxmlformats.org/drawingml/2006/picture">
                        <pic:nvPicPr>
                          <pic:cNvPr id="10" name="Image"/>
                          <pic:cNvPicPr/>
                        </pic:nvPicPr>
                        <pic:blipFill>
                          <a:blip r:embed="rId25" cstate="print"/>
                          <a:srcRect/>
                          <a:stretch/>
                        </pic:blipFill>
                        <pic:spPr>
                          <a:xfrm>
                            <a:off x="8071" y="36807"/>
                            <a:ext cx="316662" cy="96433"/>
                          </a:xfrm>
                          <a:prstGeom prst="rect">
                            <a:avLst/>
                          </a:prstGeom>
                        </pic:spPr>
                      </pic:pic>
                      <wps:wsp>
                        <wps:cNvPr id="2008163411" name="Freeform: Shape 2008163411"/>
                        <wps:cNvSpPr/>
                        <wps:spPr>
                          <a:xfrm>
                            <a:off x="395822" y="36815"/>
                            <a:ext cx="927735" cy="96520"/>
                          </a:xfrm>
                          <a:custGeom>
                            <a:avLst/>
                            <a:gdLst/>
                            <a:ahLst/>
                            <a:cxnLst/>
                            <a:rect l="l" t="t" r="r" b="b"/>
                            <a:pathLst>
                              <a:path w="927735" h="96520">
                                <a:moveTo>
                                  <a:pt x="73342" y="62776"/>
                                </a:moveTo>
                                <a:lnTo>
                                  <a:pt x="57785" y="62776"/>
                                </a:lnTo>
                                <a:lnTo>
                                  <a:pt x="56654" y="69824"/>
                                </a:lnTo>
                                <a:lnTo>
                                  <a:pt x="54673" y="74955"/>
                                </a:lnTo>
                                <a:lnTo>
                                  <a:pt x="49034" y="81381"/>
                                </a:lnTo>
                                <a:lnTo>
                                  <a:pt x="44107" y="82981"/>
                                </a:lnTo>
                                <a:lnTo>
                                  <a:pt x="29743" y="82981"/>
                                </a:lnTo>
                                <a:lnTo>
                                  <a:pt x="24345" y="80086"/>
                                </a:lnTo>
                                <a:lnTo>
                                  <a:pt x="17360" y="68453"/>
                                </a:lnTo>
                                <a:lnTo>
                                  <a:pt x="15621" y="61264"/>
                                </a:lnTo>
                                <a:lnTo>
                                  <a:pt x="15621" y="34429"/>
                                </a:lnTo>
                                <a:lnTo>
                                  <a:pt x="17526" y="27127"/>
                                </a:lnTo>
                                <a:lnTo>
                                  <a:pt x="25196" y="16230"/>
                                </a:lnTo>
                                <a:lnTo>
                                  <a:pt x="30784" y="13512"/>
                                </a:lnTo>
                                <a:lnTo>
                                  <a:pt x="44513" y="13512"/>
                                </a:lnTo>
                                <a:lnTo>
                                  <a:pt x="49136" y="15163"/>
                                </a:lnTo>
                                <a:lnTo>
                                  <a:pt x="51968" y="18465"/>
                                </a:lnTo>
                                <a:lnTo>
                                  <a:pt x="54813" y="21767"/>
                                </a:lnTo>
                                <a:lnTo>
                                  <a:pt x="56743" y="26911"/>
                                </a:lnTo>
                                <a:lnTo>
                                  <a:pt x="57759" y="33896"/>
                                </a:lnTo>
                                <a:lnTo>
                                  <a:pt x="73317" y="33896"/>
                                </a:lnTo>
                                <a:lnTo>
                                  <a:pt x="45694" y="558"/>
                                </a:lnTo>
                                <a:lnTo>
                                  <a:pt x="38112" y="0"/>
                                </a:lnTo>
                                <a:lnTo>
                                  <a:pt x="29768" y="749"/>
                                </a:lnTo>
                                <a:lnTo>
                                  <a:pt x="635" y="34404"/>
                                </a:lnTo>
                                <a:lnTo>
                                  <a:pt x="0" y="43751"/>
                                </a:lnTo>
                                <a:lnTo>
                                  <a:pt x="0" y="53416"/>
                                </a:lnTo>
                                <a:lnTo>
                                  <a:pt x="15786" y="89776"/>
                                </a:lnTo>
                                <a:lnTo>
                                  <a:pt x="37058" y="96431"/>
                                </a:lnTo>
                                <a:lnTo>
                                  <a:pt x="45046" y="95859"/>
                                </a:lnTo>
                                <a:lnTo>
                                  <a:pt x="73342" y="62776"/>
                                </a:lnTo>
                                <a:close/>
                              </a:path>
                              <a:path w="927735" h="96520">
                                <a:moveTo>
                                  <a:pt x="158724" y="44615"/>
                                </a:moveTo>
                                <a:lnTo>
                                  <a:pt x="143167" y="7366"/>
                                </a:lnTo>
                                <a:lnTo>
                                  <a:pt x="143167" y="61455"/>
                                </a:lnTo>
                                <a:lnTo>
                                  <a:pt x="141211" y="69316"/>
                                </a:lnTo>
                                <a:lnTo>
                                  <a:pt x="133362" y="79959"/>
                                </a:lnTo>
                                <a:lnTo>
                                  <a:pt x="127825" y="82613"/>
                                </a:lnTo>
                                <a:lnTo>
                                  <a:pt x="113880" y="82613"/>
                                </a:lnTo>
                                <a:lnTo>
                                  <a:pt x="108394" y="79959"/>
                                </a:lnTo>
                                <a:lnTo>
                                  <a:pt x="104216" y="74650"/>
                                </a:lnTo>
                                <a:lnTo>
                                  <a:pt x="100063" y="69316"/>
                                </a:lnTo>
                                <a:lnTo>
                                  <a:pt x="97993" y="61455"/>
                                </a:lnTo>
                                <a:lnTo>
                                  <a:pt x="98018" y="34848"/>
                                </a:lnTo>
                                <a:lnTo>
                                  <a:pt x="100076" y="27101"/>
                                </a:lnTo>
                                <a:lnTo>
                                  <a:pt x="108318" y="16522"/>
                                </a:lnTo>
                                <a:lnTo>
                                  <a:pt x="113753" y="13881"/>
                                </a:lnTo>
                                <a:lnTo>
                                  <a:pt x="127660" y="13881"/>
                                </a:lnTo>
                                <a:lnTo>
                                  <a:pt x="133210" y="16522"/>
                                </a:lnTo>
                                <a:lnTo>
                                  <a:pt x="141173" y="27101"/>
                                </a:lnTo>
                                <a:lnTo>
                                  <a:pt x="143154" y="34848"/>
                                </a:lnTo>
                                <a:lnTo>
                                  <a:pt x="143167" y="61455"/>
                                </a:lnTo>
                                <a:lnTo>
                                  <a:pt x="143167" y="7366"/>
                                </a:lnTo>
                                <a:lnTo>
                                  <a:pt x="142519" y="6756"/>
                                </a:lnTo>
                                <a:lnTo>
                                  <a:pt x="136042" y="3009"/>
                                </a:lnTo>
                                <a:lnTo>
                                  <a:pt x="128727" y="749"/>
                                </a:lnTo>
                                <a:lnTo>
                                  <a:pt x="120548" y="0"/>
                                </a:lnTo>
                                <a:lnTo>
                                  <a:pt x="112623" y="749"/>
                                </a:lnTo>
                                <a:lnTo>
                                  <a:pt x="84975" y="27101"/>
                                </a:lnTo>
                                <a:lnTo>
                                  <a:pt x="82435" y="51066"/>
                                </a:lnTo>
                                <a:lnTo>
                                  <a:pt x="83096" y="61023"/>
                                </a:lnTo>
                                <a:lnTo>
                                  <a:pt x="83197" y="61455"/>
                                </a:lnTo>
                                <a:lnTo>
                                  <a:pt x="85102" y="69862"/>
                                </a:lnTo>
                                <a:lnTo>
                                  <a:pt x="120675" y="96431"/>
                                </a:lnTo>
                                <a:lnTo>
                                  <a:pt x="128917" y="95669"/>
                                </a:lnTo>
                                <a:lnTo>
                                  <a:pt x="156260" y="69316"/>
                                </a:lnTo>
                                <a:lnTo>
                                  <a:pt x="158076" y="61023"/>
                                </a:lnTo>
                                <a:lnTo>
                                  <a:pt x="158724" y="51066"/>
                                </a:lnTo>
                                <a:lnTo>
                                  <a:pt x="158724" y="44615"/>
                                </a:lnTo>
                                <a:close/>
                              </a:path>
                              <a:path w="927735" h="96520">
                                <a:moveTo>
                                  <a:pt x="266636" y="1231"/>
                                </a:moveTo>
                                <a:lnTo>
                                  <a:pt x="248132" y="1231"/>
                                </a:lnTo>
                                <a:lnTo>
                                  <a:pt x="219900" y="71666"/>
                                </a:lnTo>
                                <a:lnTo>
                                  <a:pt x="191617" y="1231"/>
                                </a:lnTo>
                                <a:lnTo>
                                  <a:pt x="173113" y="1231"/>
                                </a:lnTo>
                                <a:lnTo>
                                  <a:pt x="173113" y="95186"/>
                                </a:lnTo>
                                <a:lnTo>
                                  <a:pt x="188734" y="95186"/>
                                </a:lnTo>
                                <a:lnTo>
                                  <a:pt x="188734" y="58102"/>
                                </a:lnTo>
                                <a:lnTo>
                                  <a:pt x="185699" y="20269"/>
                                </a:lnTo>
                                <a:lnTo>
                                  <a:pt x="214083" y="95186"/>
                                </a:lnTo>
                                <a:lnTo>
                                  <a:pt x="225602" y="95186"/>
                                </a:lnTo>
                                <a:lnTo>
                                  <a:pt x="254050" y="20383"/>
                                </a:lnTo>
                                <a:lnTo>
                                  <a:pt x="251015" y="58102"/>
                                </a:lnTo>
                                <a:lnTo>
                                  <a:pt x="251015" y="95186"/>
                                </a:lnTo>
                                <a:lnTo>
                                  <a:pt x="266636" y="95186"/>
                                </a:lnTo>
                                <a:lnTo>
                                  <a:pt x="266636" y="1231"/>
                                </a:lnTo>
                                <a:close/>
                              </a:path>
                              <a:path w="927735" h="96520">
                                <a:moveTo>
                                  <a:pt x="352209" y="22059"/>
                                </a:moveTo>
                                <a:lnTo>
                                  <a:pt x="336524" y="4927"/>
                                </a:lnTo>
                                <a:lnTo>
                                  <a:pt x="336524" y="26568"/>
                                </a:lnTo>
                                <a:lnTo>
                                  <a:pt x="336524" y="35369"/>
                                </a:lnTo>
                                <a:lnTo>
                                  <a:pt x="335178" y="39128"/>
                                </a:lnTo>
                                <a:lnTo>
                                  <a:pt x="329755" y="44907"/>
                                </a:lnTo>
                                <a:lnTo>
                                  <a:pt x="325170" y="46355"/>
                                </a:lnTo>
                                <a:lnTo>
                                  <a:pt x="299212" y="46355"/>
                                </a:lnTo>
                                <a:lnTo>
                                  <a:pt x="299212" y="14744"/>
                                </a:lnTo>
                                <a:lnTo>
                                  <a:pt x="325120" y="14744"/>
                                </a:lnTo>
                                <a:lnTo>
                                  <a:pt x="329704" y="16370"/>
                                </a:lnTo>
                                <a:lnTo>
                                  <a:pt x="335165" y="22860"/>
                                </a:lnTo>
                                <a:lnTo>
                                  <a:pt x="336524" y="26568"/>
                                </a:lnTo>
                                <a:lnTo>
                                  <a:pt x="336524" y="4927"/>
                                </a:lnTo>
                                <a:lnTo>
                                  <a:pt x="332943" y="3302"/>
                                </a:lnTo>
                                <a:lnTo>
                                  <a:pt x="326275" y="1752"/>
                                </a:lnTo>
                                <a:lnTo>
                                  <a:pt x="318681" y="1231"/>
                                </a:lnTo>
                                <a:lnTo>
                                  <a:pt x="283540" y="1231"/>
                                </a:lnTo>
                                <a:lnTo>
                                  <a:pt x="283540" y="95186"/>
                                </a:lnTo>
                                <a:lnTo>
                                  <a:pt x="299212" y="95186"/>
                                </a:lnTo>
                                <a:lnTo>
                                  <a:pt x="299212" y="59804"/>
                                </a:lnTo>
                                <a:lnTo>
                                  <a:pt x="318681" y="59804"/>
                                </a:lnTo>
                                <a:lnTo>
                                  <a:pt x="352209" y="39890"/>
                                </a:lnTo>
                                <a:lnTo>
                                  <a:pt x="352209" y="22059"/>
                                </a:lnTo>
                                <a:close/>
                              </a:path>
                              <a:path w="927735" h="96520">
                                <a:moveTo>
                                  <a:pt x="424548" y="81940"/>
                                </a:moveTo>
                                <a:lnTo>
                                  <a:pt x="379183" y="81940"/>
                                </a:lnTo>
                                <a:lnTo>
                                  <a:pt x="379183" y="54000"/>
                                </a:lnTo>
                                <a:lnTo>
                                  <a:pt x="418223" y="54000"/>
                                </a:lnTo>
                                <a:lnTo>
                                  <a:pt x="418223" y="40030"/>
                                </a:lnTo>
                                <a:lnTo>
                                  <a:pt x="379183" y="40030"/>
                                </a:lnTo>
                                <a:lnTo>
                                  <a:pt x="379183" y="14630"/>
                                </a:lnTo>
                                <a:lnTo>
                                  <a:pt x="423926" y="14630"/>
                                </a:lnTo>
                                <a:lnTo>
                                  <a:pt x="423926" y="660"/>
                                </a:lnTo>
                                <a:lnTo>
                                  <a:pt x="363499" y="660"/>
                                </a:lnTo>
                                <a:lnTo>
                                  <a:pt x="363499" y="14630"/>
                                </a:lnTo>
                                <a:lnTo>
                                  <a:pt x="363499" y="40030"/>
                                </a:lnTo>
                                <a:lnTo>
                                  <a:pt x="363499" y="54000"/>
                                </a:lnTo>
                                <a:lnTo>
                                  <a:pt x="363499" y="81940"/>
                                </a:lnTo>
                                <a:lnTo>
                                  <a:pt x="363499" y="94640"/>
                                </a:lnTo>
                                <a:lnTo>
                                  <a:pt x="424548" y="94640"/>
                                </a:lnTo>
                                <a:lnTo>
                                  <a:pt x="424548" y="81940"/>
                                </a:lnTo>
                                <a:close/>
                              </a:path>
                              <a:path w="927735" h="96520">
                                <a:moveTo>
                                  <a:pt x="501916" y="660"/>
                                </a:moveTo>
                                <a:lnTo>
                                  <a:pt x="428472" y="660"/>
                                </a:lnTo>
                                <a:lnTo>
                                  <a:pt x="428472" y="14630"/>
                                </a:lnTo>
                                <a:lnTo>
                                  <a:pt x="457415" y="14630"/>
                                </a:lnTo>
                                <a:lnTo>
                                  <a:pt x="457415" y="94640"/>
                                </a:lnTo>
                                <a:lnTo>
                                  <a:pt x="472909" y="94640"/>
                                </a:lnTo>
                                <a:lnTo>
                                  <a:pt x="472909" y="14630"/>
                                </a:lnTo>
                                <a:lnTo>
                                  <a:pt x="501916" y="14630"/>
                                </a:lnTo>
                                <a:lnTo>
                                  <a:pt x="501916" y="660"/>
                                </a:lnTo>
                                <a:close/>
                              </a:path>
                              <a:path w="927735" h="96520">
                                <a:moveTo>
                                  <a:pt x="573049" y="81940"/>
                                </a:moveTo>
                                <a:lnTo>
                                  <a:pt x="527685" y="81940"/>
                                </a:lnTo>
                                <a:lnTo>
                                  <a:pt x="527685" y="54000"/>
                                </a:lnTo>
                                <a:lnTo>
                                  <a:pt x="566724" y="54000"/>
                                </a:lnTo>
                                <a:lnTo>
                                  <a:pt x="566724" y="40030"/>
                                </a:lnTo>
                                <a:lnTo>
                                  <a:pt x="527685" y="40030"/>
                                </a:lnTo>
                                <a:lnTo>
                                  <a:pt x="527685" y="14630"/>
                                </a:lnTo>
                                <a:lnTo>
                                  <a:pt x="572427" y="14630"/>
                                </a:lnTo>
                                <a:lnTo>
                                  <a:pt x="572427" y="660"/>
                                </a:lnTo>
                                <a:lnTo>
                                  <a:pt x="512000" y="660"/>
                                </a:lnTo>
                                <a:lnTo>
                                  <a:pt x="512000" y="14630"/>
                                </a:lnTo>
                                <a:lnTo>
                                  <a:pt x="512000" y="40030"/>
                                </a:lnTo>
                                <a:lnTo>
                                  <a:pt x="512000" y="54000"/>
                                </a:lnTo>
                                <a:lnTo>
                                  <a:pt x="512000" y="81940"/>
                                </a:lnTo>
                                <a:lnTo>
                                  <a:pt x="512000" y="94640"/>
                                </a:lnTo>
                                <a:lnTo>
                                  <a:pt x="573049" y="94640"/>
                                </a:lnTo>
                                <a:lnTo>
                                  <a:pt x="573049" y="81940"/>
                                </a:lnTo>
                                <a:close/>
                              </a:path>
                              <a:path w="927735" h="96520">
                                <a:moveTo>
                                  <a:pt x="657479" y="1231"/>
                                </a:moveTo>
                                <a:lnTo>
                                  <a:pt x="641921" y="1231"/>
                                </a:lnTo>
                                <a:lnTo>
                                  <a:pt x="641921" y="66649"/>
                                </a:lnTo>
                                <a:lnTo>
                                  <a:pt x="599160" y="1231"/>
                                </a:lnTo>
                                <a:lnTo>
                                  <a:pt x="584352" y="1231"/>
                                </a:lnTo>
                                <a:lnTo>
                                  <a:pt x="584352" y="95186"/>
                                </a:lnTo>
                                <a:lnTo>
                                  <a:pt x="600024" y="95186"/>
                                </a:lnTo>
                                <a:lnTo>
                                  <a:pt x="600024" y="29997"/>
                                </a:lnTo>
                                <a:lnTo>
                                  <a:pt x="642607" y="95186"/>
                                </a:lnTo>
                                <a:lnTo>
                                  <a:pt x="657479" y="95186"/>
                                </a:lnTo>
                                <a:lnTo>
                                  <a:pt x="657479" y="1231"/>
                                </a:lnTo>
                                <a:close/>
                              </a:path>
                              <a:path w="927735" h="96520">
                                <a:moveTo>
                                  <a:pt x="744778" y="62776"/>
                                </a:moveTo>
                                <a:lnTo>
                                  <a:pt x="729221" y="62776"/>
                                </a:lnTo>
                                <a:lnTo>
                                  <a:pt x="728091" y="69824"/>
                                </a:lnTo>
                                <a:lnTo>
                                  <a:pt x="726097" y="74955"/>
                                </a:lnTo>
                                <a:lnTo>
                                  <a:pt x="720458" y="81381"/>
                                </a:lnTo>
                                <a:lnTo>
                                  <a:pt x="715530" y="82981"/>
                                </a:lnTo>
                                <a:lnTo>
                                  <a:pt x="701179" y="82981"/>
                                </a:lnTo>
                                <a:lnTo>
                                  <a:pt x="695769" y="80086"/>
                                </a:lnTo>
                                <a:lnTo>
                                  <a:pt x="688797" y="68453"/>
                                </a:lnTo>
                                <a:lnTo>
                                  <a:pt x="687044" y="61264"/>
                                </a:lnTo>
                                <a:lnTo>
                                  <a:pt x="687044" y="34429"/>
                                </a:lnTo>
                                <a:lnTo>
                                  <a:pt x="688962" y="27127"/>
                                </a:lnTo>
                                <a:lnTo>
                                  <a:pt x="696620" y="16230"/>
                                </a:lnTo>
                                <a:lnTo>
                                  <a:pt x="702208" y="13512"/>
                                </a:lnTo>
                                <a:lnTo>
                                  <a:pt x="715949" y="13512"/>
                                </a:lnTo>
                                <a:lnTo>
                                  <a:pt x="720559" y="15163"/>
                                </a:lnTo>
                                <a:lnTo>
                                  <a:pt x="723392" y="18465"/>
                                </a:lnTo>
                                <a:lnTo>
                                  <a:pt x="726249" y="21767"/>
                                </a:lnTo>
                                <a:lnTo>
                                  <a:pt x="728179" y="26911"/>
                                </a:lnTo>
                                <a:lnTo>
                                  <a:pt x="729195" y="33896"/>
                                </a:lnTo>
                                <a:lnTo>
                                  <a:pt x="744740" y="33896"/>
                                </a:lnTo>
                                <a:lnTo>
                                  <a:pt x="717130" y="558"/>
                                </a:lnTo>
                                <a:lnTo>
                                  <a:pt x="709549" y="0"/>
                                </a:lnTo>
                                <a:lnTo>
                                  <a:pt x="701205" y="749"/>
                                </a:lnTo>
                                <a:lnTo>
                                  <a:pt x="672071" y="34404"/>
                                </a:lnTo>
                                <a:lnTo>
                                  <a:pt x="671423" y="43751"/>
                                </a:lnTo>
                                <a:lnTo>
                                  <a:pt x="671423" y="53416"/>
                                </a:lnTo>
                                <a:lnTo>
                                  <a:pt x="687222" y="89776"/>
                                </a:lnTo>
                                <a:lnTo>
                                  <a:pt x="708494" y="96431"/>
                                </a:lnTo>
                                <a:lnTo>
                                  <a:pt x="716483" y="95859"/>
                                </a:lnTo>
                                <a:lnTo>
                                  <a:pt x="744778" y="62776"/>
                                </a:lnTo>
                                <a:close/>
                              </a:path>
                              <a:path w="927735" h="96520">
                                <a:moveTo>
                                  <a:pt x="773518" y="1231"/>
                                </a:moveTo>
                                <a:lnTo>
                                  <a:pt x="757834" y="1231"/>
                                </a:lnTo>
                                <a:lnTo>
                                  <a:pt x="757834" y="95186"/>
                                </a:lnTo>
                                <a:lnTo>
                                  <a:pt x="773518" y="95186"/>
                                </a:lnTo>
                                <a:lnTo>
                                  <a:pt x="773518" y="1231"/>
                                </a:lnTo>
                                <a:close/>
                              </a:path>
                              <a:path w="927735" h="96520">
                                <a:moveTo>
                                  <a:pt x="852284" y="81940"/>
                                </a:moveTo>
                                <a:lnTo>
                                  <a:pt x="806919" y="81940"/>
                                </a:lnTo>
                                <a:lnTo>
                                  <a:pt x="806919" y="54000"/>
                                </a:lnTo>
                                <a:lnTo>
                                  <a:pt x="845959" y="54000"/>
                                </a:lnTo>
                                <a:lnTo>
                                  <a:pt x="845959" y="40030"/>
                                </a:lnTo>
                                <a:lnTo>
                                  <a:pt x="806919" y="40030"/>
                                </a:lnTo>
                                <a:lnTo>
                                  <a:pt x="806919" y="14630"/>
                                </a:lnTo>
                                <a:lnTo>
                                  <a:pt x="851662" y="14630"/>
                                </a:lnTo>
                                <a:lnTo>
                                  <a:pt x="851662" y="660"/>
                                </a:lnTo>
                                <a:lnTo>
                                  <a:pt x="791235" y="660"/>
                                </a:lnTo>
                                <a:lnTo>
                                  <a:pt x="791235" y="14630"/>
                                </a:lnTo>
                                <a:lnTo>
                                  <a:pt x="791235" y="40030"/>
                                </a:lnTo>
                                <a:lnTo>
                                  <a:pt x="791235" y="54000"/>
                                </a:lnTo>
                                <a:lnTo>
                                  <a:pt x="791235" y="81940"/>
                                </a:lnTo>
                                <a:lnTo>
                                  <a:pt x="791235" y="94640"/>
                                </a:lnTo>
                                <a:lnTo>
                                  <a:pt x="852284" y="94640"/>
                                </a:lnTo>
                                <a:lnTo>
                                  <a:pt x="852284" y="81940"/>
                                </a:lnTo>
                                <a:close/>
                              </a:path>
                              <a:path w="927735" h="96520">
                                <a:moveTo>
                                  <a:pt x="927417" y="62814"/>
                                </a:moveTo>
                                <a:lnTo>
                                  <a:pt x="895997" y="40716"/>
                                </a:lnTo>
                                <a:lnTo>
                                  <a:pt x="888911" y="38709"/>
                                </a:lnTo>
                                <a:lnTo>
                                  <a:pt x="883907" y="36588"/>
                                </a:lnTo>
                                <a:lnTo>
                                  <a:pt x="880999" y="34366"/>
                                </a:lnTo>
                                <a:lnTo>
                                  <a:pt x="878103" y="32105"/>
                                </a:lnTo>
                                <a:lnTo>
                                  <a:pt x="876655" y="29413"/>
                                </a:lnTo>
                                <a:lnTo>
                                  <a:pt x="876655" y="22644"/>
                                </a:lnTo>
                                <a:lnTo>
                                  <a:pt x="877989" y="19608"/>
                                </a:lnTo>
                                <a:lnTo>
                                  <a:pt x="880656" y="17170"/>
                                </a:lnTo>
                                <a:lnTo>
                                  <a:pt x="883348" y="14732"/>
                                </a:lnTo>
                                <a:lnTo>
                                  <a:pt x="887628" y="13512"/>
                                </a:lnTo>
                                <a:lnTo>
                                  <a:pt x="899731" y="13512"/>
                                </a:lnTo>
                                <a:lnTo>
                                  <a:pt x="904290" y="14986"/>
                                </a:lnTo>
                                <a:lnTo>
                                  <a:pt x="907186" y="17945"/>
                                </a:lnTo>
                                <a:lnTo>
                                  <a:pt x="910094" y="20878"/>
                                </a:lnTo>
                                <a:lnTo>
                                  <a:pt x="911555" y="25222"/>
                                </a:lnTo>
                                <a:lnTo>
                                  <a:pt x="911555" y="30988"/>
                                </a:lnTo>
                                <a:lnTo>
                                  <a:pt x="927176" y="30988"/>
                                </a:lnTo>
                                <a:lnTo>
                                  <a:pt x="927176" y="22199"/>
                                </a:lnTo>
                                <a:lnTo>
                                  <a:pt x="924229" y="14846"/>
                                </a:lnTo>
                                <a:lnTo>
                                  <a:pt x="893521" y="0"/>
                                </a:lnTo>
                                <a:lnTo>
                                  <a:pt x="883805" y="0"/>
                                </a:lnTo>
                                <a:lnTo>
                                  <a:pt x="875957" y="2501"/>
                                </a:lnTo>
                                <a:lnTo>
                                  <a:pt x="863981" y="12496"/>
                                </a:lnTo>
                                <a:lnTo>
                                  <a:pt x="860983" y="18796"/>
                                </a:lnTo>
                                <a:lnTo>
                                  <a:pt x="860983" y="33934"/>
                                </a:lnTo>
                                <a:lnTo>
                                  <a:pt x="899782" y="57251"/>
                                </a:lnTo>
                                <a:lnTo>
                                  <a:pt x="905484" y="59664"/>
                                </a:lnTo>
                                <a:lnTo>
                                  <a:pt x="907961" y="61874"/>
                                </a:lnTo>
                                <a:lnTo>
                                  <a:pt x="910437" y="64071"/>
                                </a:lnTo>
                                <a:lnTo>
                                  <a:pt x="911682" y="66954"/>
                                </a:lnTo>
                                <a:lnTo>
                                  <a:pt x="911682" y="70523"/>
                                </a:lnTo>
                                <a:lnTo>
                                  <a:pt x="911682" y="74282"/>
                                </a:lnTo>
                                <a:lnTo>
                                  <a:pt x="910196" y="77304"/>
                                </a:lnTo>
                                <a:lnTo>
                                  <a:pt x="904290" y="81851"/>
                                </a:lnTo>
                                <a:lnTo>
                                  <a:pt x="899896" y="82981"/>
                                </a:lnTo>
                                <a:lnTo>
                                  <a:pt x="888644" y="82981"/>
                                </a:lnTo>
                                <a:lnTo>
                                  <a:pt x="883894" y="81724"/>
                                </a:lnTo>
                                <a:lnTo>
                                  <a:pt x="879817" y="79197"/>
                                </a:lnTo>
                                <a:lnTo>
                                  <a:pt x="875766" y="76657"/>
                                </a:lnTo>
                                <a:lnTo>
                                  <a:pt x="873747" y="72034"/>
                                </a:lnTo>
                                <a:lnTo>
                                  <a:pt x="873747" y="65316"/>
                                </a:lnTo>
                                <a:lnTo>
                                  <a:pt x="858126" y="65316"/>
                                </a:lnTo>
                                <a:lnTo>
                                  <a:pt x="858126" y="72999"/>
                                </a:lnTo>
                                <a:lnTo>
                                  <a:pt x="859942" y="79032"/>
                                </a:lnTo>
                                <a:lnTo>
                                  <a:pt x="867168" y="87744"/>
                                </a:lnTo>
                                <a:lnTo>
                                  <a:pt x="871715" y="91008"/>
                                </a:lnTo>
                                <a:lnTo>
                                  <a:pt x="882688" y="95351"/>
                                </a:lnTo>
                                <a:lnTo>
                                  <a:pt x="888314" y="96431"/>
                                </a:lnTo>
                                <a:lnTo>
                                  <a:pt x="903986" y="96431"/>
                                </a:lnTo>
                                <a:lnTo>
                                  <a:pt x="912025" y="94081"/>
                                </a:lnTo>
                                <a:lnTo>
                                  <a:pt x="924344" y="84709"/>
                                </a:lnTo>
                                <a:lnTo>
                                  <a:pt x="927417" y="78371"/>
                                </a:lnTo>
                                <a:lnTo>
                                  <a:pt x="927417" y="62814"/>
                                </a:lnTo>
                                <a:close/>
                              </a:path>
                            </a:pathLst>
                          </a:custGeom>
                          <a:solidFill>
                            <a:srgbClr val="FFFFFF"/>
                          </a:solidFill>
                        </wps:spPr>
                        <wps:bodyPr>
                          <a:prstTxWarp prst="textNoShape">
                            <a:avLst/>
                          </a:prstTxWarp>
                        </wps:bodyPr>
                      </wps:wsp>
                    </wpg:wgp>
                  </a:graphicData>
                </a:graphic>
              </wp:anchor>
            </w:drawing>
          </mc:Choice>
          <mc:Fallback xmlns:wpsCustomData="http://www.wps.cn/officeDocument/2013/wpsCustomData">
            <w:pict>
              <v:group id="1045" filled="f" stroked="f" style="position:absolute;margin-left:60.5pt;margin-top:12.45pt;width:479.9pt;height:13.0pt;z-index:4;mso-position-horizontal-relative:page;mso-position-vertical-relative:text;mso-width-relative:page;mso-height-relative:page;mso-wrap-distance-left:0.0pt;mso-wrap-distance-right:0.0pt;visibility:visible;" coordsize="6094730,165100">
                <v:shape id="1046" coordsize="6094730,165100" path="m6097905,165100l0,165100l0,0l6097905,0l6097905,165100xe" fillcolor="#7b7b7b" stroked="f" style="position:absolute;left:0;top:0;width:6094730;height:165100;z-index:2;mso-position-horizontal-relative:page;mso-position-vertical-relative:page;mso-width-relative:page;mso-height-relative:page;visibility:visible;">
                  <v:fill/>
                  <v:path textboxrect="0,0,6094730,165100"/>
                </v:shape>
                <v:shape id="1047" type="#_x0000_t75" filled="f" stroked="f" style="position:absolute;left:8071;top:36807;width:316662;height:96433;z-index:3;mso-position-horizontal-relative:page;mso-position-vertical-relative:page;mso-width-relative:page;mso-height-relative:page;visibility:visible;">
                  <v:imagedata r:id="rId26" embosscolor="white" o:title=""/>
                  <v:fill/>
                </v:shape>
                <v:shape id="1048" coordsize="927735,96520" path="m73342,62776l57785,62776l56654,69824l54673,74955l49034,81381l44107,82981l29743,82981l24345,80086l17360,68453l15621,61264l15621,34429l17526,27127l25196,16230l30784,13512l44513,13512l49136,15163l51968,18465l54813,21767l56743,26911l57759,33896l73317,33896l45694,558l38112,0l29768,749l635,34404l0,43751l0,53416l15786,89776l37058,96431l45046,95859l73342,62776xem158724,44615l143167,7366l143167,61455l141211,69316l133362,79959l127825,82613l113880,82613l108394,79959l104216,74650l100063,69316l97993,61455l98018,34848l100076,27101l108318,16522l113753,13881l127660,13881l133210,16522l141173,27101l143154,34848l143167,61455l143167,7366l142519,6756l136042,3009l128727,749l120548,0l112623,749l84975,27101l82435,51066l83096,61023l83197,61455l85102,69862l120675,96431l128917,95669l156260,69316l158076,61023l158724,51066l158724,44615xem266636,1231l248132,1231l219900,71666l191617,1231l173113,1231l173113,95186l188734,95186l188734,58102l185699,20269l214083,95186l225602,95186l254050,20383l251015,58102l251015,95186l266636,95186l266636,1231xem352209,22059l336524,4927l336524,26568l336524,35369l335178,39128l329755,44907l325170,46355l299212,46355l299212,14744l325120,14744l329704,16370l335165,22860l336524,26568l336524,4927l332943,3302l326275,1752l318681,1231l283540,1231l283540,95186l299212,95186l299212,59804l318681,59804l352209,39890l352209,22059xem424548,81940l379183,81940l379183,54000l418223,54000l418223,40030l379183,40030l379183,14630l423926,14630l423926,660l363499,660l363499,14630l363499,40030l363499,54000l363499,81940l363499,94640l424548,94640l424548,81940xem501916,660l428472,660l428472,14630l457415,14630l457415,94640l472909,94640l472909,14630l501916,14630l501916,660xem573049,81940l527685,81940l527685,54000l566724,54000l566724,40030l527685,40030l527685,14630l572427,14630l572427,660l512000,660l512000,14630l512000,40030l512000,54000l512000,81940l512000,94640l573049,94640l573049,81940xem657479,1231l641921,1231l641921,66649l599160,1231l584352,1231l584352,95186l600024,95186l600024,29997l642607,95186l657479,95186l657479,1231xem744778,62776l729221,62776l728091,69824l726097,74955l720458,81381l715530,82981l701179,82981l695769,80086l688797,68453l687044,61264l687044,34429l688962,27127l696620,16230l702208,13512l715949,13512l720559,15163l723392,18465l726249,21767l728179,26911l729195,33896l744740,33896l717130,558l709549,0l701205,749l672071,34404l671423,43751l671423,53416l687222,89776l708494,96431l716483,95859l744778,62776xem773518,1231l757834,1231l757834,95186l773518,95186l773518,1231xem852284,81940l806919,81940l806919,54000l845959,54000l845959,40030l806919,40030l806919,14630l851662,14630l851662,660l791235,660l791235,14630l791235,40030l791235,54000l791235,81940l791235,94640l852284,94640l852284,81940xem927417,62814l895997,40716l888911,38709l883907,36588l880999,34366l878103,32105l876655,29413l876655,22644l877989,19608l880656,17170l883348,14732l887628,13512l899731,13512l904290,14986l907186,17945l910094,20878l911555,25222l911555,30988l927176,30988l927176,22199l924229,14846l893521,0l883805,0l875957,2501l863981,12496l860983,18796l860983,33934l899782,57251l905484,59664l907961,61874l910437,64071l911682,66954l911682,70523l911682,74282l910196,77304l904290,81851l899896,82981l888644,82981l883894,81724l879817,79197l875766,76657l873747,72034l873747,65316l858126,65316l858126,72999l859942,79032l867168,87744l871715,91008l882688,95351l888314,96431l903986,96431l912025,94081l924344,84709l927417,78371l927417,62814xe" fillcolor="white" stroked="f" style="position:absolute;left:395822;top:36815;width:927735;height:96520;z-index:4;mso-position-horizontal-relative:page;mso-position-vertical-relative:page;mso-width-relative:page;mso-height-relative:page;visibility:visible;">
                  <v:fill/>
                  <v:path textboxrect="0,0,927735,96520"/>
                </v:shape>
                <v:fill/>
              </v:group>
            </w:pict>
          </mc:Fallback>
        </mc:AlternateContent>
      </w:r>
    </w:p>
    <w:p w14:paraId="43703B4C" w14:textId="77777777" w:rsidR="003C5A82" w:rsidRDefault="003C5A82">
      <w:pPr>
        <w:pStyle w:val="BodyText"/>
        <w:spacing w:before="231"/>
        <w:rPr>
          <w:rFonts w:ascii="Times New Roman" w:hAnsi="Times New Roman" w:cs="Times New Roman"/>
        </w:rPr>
      </w:pPr>
    </w:p>
    <w:p w14:paraId="439F9A3E" w14:textId="52637AB3" w:rsidR="003C5A82" w:rsidRDefault="00A5205E">
      <w:pPr>
        <w:pStyle w:val="BodyText"/>
        <w:spacing w:before="1"/>
        <w:ind w:left="226"/>
        <w:rPr>
          <w:rFonts w:ascii="Times New Roman" w:hAnsi="Times New Roman" w:cs="Times New Roman"/>
        </w:rPr>
      </w:pPr>
      <w:r>
        <w:rPr>
          <w:rFonts w:ascii="Times New Roman" w:hAnsi="Times New Roman" w:cs="Times New Roman"/>
          <w:w w:val="110"/>
        </w:rPr>
        <w:t>C#, T-SQL, PL/SQL, RDBMS:MS SQL, PostgreSQL, MongoDB, Dot Net Core, React, Angular 16, 18 &amp; 20</w:t>
      </w:r>
    </w:p>
    <w:p w14:paraId="5CED08E0" w14:textId="388978FD" w:rsidR="003C5A82" w:rsidRDefault="00A5205E">
      <w:pPr>
        <w:pStyle w:val="BodyText"/>
        <w:spacing w:before="94" w:line="230" w:lineRule="auto"/>
        <w:ind w:left="221" w:right="41"/>
        <w:rPr>
          <w:rFonts w:ascii="Times New Roman" w:hAnsi="Times New Roman" w:cs="Times New Roman"/>
        </w:rPr>
      </w:pPr>
      <w:r>
        <w:rPr>
          <w:rFonts w:ascii="Times New Roman" w:hAnsi="Times New Roman" w:cs="Times New Roman"/>
          <w:w w:val="110"/>
        </w:rPr>
        <w:t>Technologies: Asp.Net, Asp.Net MVC, Asp.Net Core, WEB API, Entity Frame Work, Dapper, LINQ, Nx, Module Federation, Microservices, Micro-frontend, REST APIs, Multi-tenant, RBAC, RxJS, Caching Strategies (IMemoryCache), Performance Tuning &amp; Query Optimization, Docker, Azure Container Apps, Server Methodologies Agile, Scrum Scripting Language, JavaScript, React, HTML, CSS, WCF Version Control: TFS, Git, Azure DevOps CI/CD</w:t>
      </w:r>
    </w:p>
    <w:p w14:paraId="0C7A56BD" w14:textId="6EAC2B13" w:rsidR="003C5A82" w:rsidRDefault="00A5205E">
      <w:pPr>
        <w:pStyle w:val="BodyText"/>
        <w:spacing w:before="85"/>
        <w:ind w:left="221"/>
        <w:rPr>
          <w:rFonts w:ascii="Times New Roman" w:hAnsi="Times New Roman" w:cs="Times New Roman"/>
        </w:rPr>
      </w:pPr>
      <w:r>
        <w:rPr>
          <w:rFonts w:ascii="Times New Roman" w:hAnsi="Times New Roman" w:cs="Times New Roman"/>
          <w:noProof/>
        </w:rPr>
        <w:t>Development Tools :VisualStudio.NET, SQL Server Management Studio, pgAdmin, Visual studio code, Postman, GitHub Copilot, Cursor, Claude</w:t>
      </w:r>
    </w:p>
    <w:p w14:paraId="4C5E5093" w14:textId="77777777" w:rsidR="003C5A82" w:rsidRDefault="003C5A82">
      <w:pPr>
        <w:pStyle w:val="BodyText"/>
        <w:rPr>
          <w:rFonts w:ascii="Times New Roman" w:hAnsi="Times New Roman" w:cs="Times New Roman"/>
          <w:sz w:val="20"/>
        </w:rPr>
      </w:pPr>
    </w:p>
    <w:p w14:paraId="6A2B3C06" w14:textId="6A2B3C06" w:rsidR="003C5A82" w:rsidRDefault="00000000">
      <w:pPr>
        <w:pStyle w:val="BodyText"/>
        <w:spacing w:before="220"/>
        <w:rPr>
          <w:rFonts w:ascii="Times New Roman" w:hAnsi="Times New Roman" w:cs="Times New Roman"/>
          <w:b/>
          <w:bCs/>
          <w:spacing w:val="-5"/>
          <w:sz w:val="24"/>
          <w:szCs w:val="24"/>
          <w:u w:val="single"/>
          <w:lang w:val="en-IN"/>
        </w:rPr>
      </w:pPr>
      <w:r>
        <w:rPr>
          <w:rFonts w:ascii="Times New Roman" w:hAnsi="Times New Roman" w:cs="Times New Roman"/>
          <w:b/>
          <w:bCs/>
          <w:spacing w:val="-5"/>
          <w:sz w:val="24"/>
          <w:szCs w:val="24"/>
          <w:u w:val="single"/>
          <w:lang w:val="en-IN"/>
        </w:rPr>
        <w:t>Education :</w:t>
      </w:r>
      <w:r>
        <w:rPr>
          <w:rFonts w:ascii="Times New Roman" w:hAnsi="Times New Roman" w:cs="Times New Roman"/>
          <w:b/>
          <w:bCs/>
          <w:spacing w:val="-5"/>
          <w:sz w:val="24"/>
          <w:szCs w:val="24"/>
          <w:u w:val="single"/>
          <w:lang w:val="en-IN"/>
        </w:rPr>
        <w:br/>
      </w:r>
    </w:p>
    <w:p w14:paraId="6A2B3C07" w14:textId="6A2B3C0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24"/>
          <w:szCs w:val="24"/>
        </w:rPr>
        <w:t>B.Sc – Acharya Nagarjuna University, 2020 (68.2%)</w:t>
      </w:r>
    </w:p>
    <w:p w14:paraId="5945EEEB" w14:textId="77777777" w:rsidR="003C5A82" w:rsidRDefault="003C5A82">
      <w:pPr>
        <w:adjustRightInd w:val="0"/>
        <w:snapToGrid w:val="0"/>
        <w:spacing w:line="360" w:lineRule="exact"/>
        <w:rPr>
          <w:rFonts w:ascii="Inter" w:hAnsi="Inter" w:cs="Inter"/>
        </w:rPr>
      </w:pPr>
    </w:p>
    <w:p w14:paraId="0FA542D5" w14:textId="77777777" w:rsidR="00991D45" w:rsidRDefault="002E22FF">
      <w:pPr>
        <w:pStyle w:val="BodyText"/>
        <w:spacing w:before="220"/>
        <w:ind w:left="629"/>
        <w:rPr>
          <w:rFonts w:ascii="Times New Roman" w:hAnsi="Times New Roman" w:cs="Times New Roman"/>
        </w:rPr>
      </w:pPr>
      <w:r>
        <w:rPr>
          <w:rFonts w:ascii="Times New Roman" w:hAnsi="Times New Roman" w:cs="Times New Roman"/>
          <w:noProof/>
          <w:sz w:val="20"/>
        </w:rPr>
        <w:t xml:space="preserve">Working at </w:t>
      </w:r>
      <w:r>
        <w:rPr>
          <w:rFonts w:ascii="Times New Roman" w:hAnsi="Times New Roman" w:cs="Times New Roman"/>
          <w:b/>
          <w:bCs/>
          <w:noProof/>
          <w:sz w:val="20"/>
        </w:rPr>
        <w:t>IBridge Techsoft</w:t>
      </w:r>
      <w:r>
        <w:rPr>
          <w:rFonts w:ascii="Times New Roman" w:hAnsi="Times New Roman" w:cs="Times New Roman"/>
          <w:noProof/>
          <w:sz w:val="20"/>
        </w:rPr>
        <w:t xml:space="preserve"> (Client: </w:t>
      </w:r>
      <w:r>
        <w:rPr>
          <w:rFonts w:ascii="Times New Roman" w:hAnsi="Times New Roman" w:cs="Times New Roman"/>
          <w:b/>
          <w:bCs/>
          <w:noProof/>
          <w:sz w:val="20"/>
        </w:rPr>
        <w:t>Warrous</w:t>
      </w:r>
      <w:r>
        <w:rPr>
          <w:rFonts w:ascii="Times New Roman" w:hAnsi="Times New Roman" w:cs="Times New Roman"/>
          <w:noProof/>
          <w:sz w:val="20"/>
        </w:rPr>
        <w:t xml:space="preserve">) from </w:t>
      </w:r>
      <w:r>
        <w:rPr>
          <w:rFonts w:ascii="Times New Roman" w:hAnsi="Times New Roman" w:cs="Times New Roman"/>
          <w:b/>
          <w:bCs/>
          <w:noProof/>
          <w:sz w:val="20"/>
        </w:rPr>
        <w:t xml:space="preserve">November 2025 </w:t>
      </w:r>
      <w:r>
        <w:rPr>
          <w:rFonts w:ascii="Times New Roman" w:hAnsi="Times New Roman" w:cs="Times New Roman"/>
          <w:noProof/>
          <w:sz w:val="20"/>
        </w:rPr>
        <w:t xml:space="preserve">to </w:t>
      </w:r>
      <w:r>
        <w:rPr>
          <w:rFonts w:ascii="Times New Roman" w:hAnsi="Times New Roman" w:cs="Times New Roman"/>
          <w:b/>
          <w:bCs/>
          <w:noProof/>
          <w:sz w:val="20"/>
        </w:rPr>
        <w:t>Present.</w:t>
      </w:r>
      <w:r>
        <w:rPr>
          <w:rFonts w:ascii="Times New Roman" w:hAnsi="Times New Roman" w:cs="Times New Roman"/>
          <w:noProof/>
          <w:sz w:val="20"/>
        </w:rPr>
        <w:br/>
      </w:r>
      <w:r>
        <w:rPr>
          <w:rFonts w:ascii="Times New Roman" w:hAnsi="Times New Roman" w:cs="Times New Roman"/>
          <w:noProof/>
          <w:sz w:val="20"/>
        </w:rPr>
        <w:drawing>
          <wp:anchor distT="0" distB="0" distL="0" distR="0" simplePos="0" relativeHeight="6" behindDoc="1" locked="0" layoutInCell="1" allowOverlap="1" wp14:anchorId="5568B0EC" wp14:editId="2C583DFA">
            <wp:simplePos x="0" y="0"/>
            <wp:positionH relativeFrom="page">
              <wp:posOffset>790575</wp:posOffset>
            </wp:positionH>
            <wp:positionV relativeFrom="paragraph">
              <wp:posOffset>18415</wp:posOffset>
            </wp:positionV>
            <wp:extent cx="1294765" cy="142875"/>
            <wp:effectExtent l="0" t="0" r="635" b="9525"/>
            <wp:wrapTopAndBottom/>
            <wp:docPr id="105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25"/>
                    <pic:cNvPicPr/>
                  </pic:nvPicPr>
                  <pic:blipFill>
                    <a:blip r:embed="rId27" cstate="print"/>
                    <a:srcRect/>
                    <a:stretch/>
                  </pic:blipFill>
                  <pic:spPr>
                    <a:xfrm>
                      <a:off x="0" y="0"/>
                      <a:ext cx="1294765" cy="142875"/>
                    </a:xfrm>
                    <a:prstGeom prst="rect">
                      <a:avLst/>
                    </a:prstGeom>
                  </pic:spPr>
                </pic:pic>
              </a:graphicData>
            </a:graphic>
          </wp:anchor>
        </w:drawing>
      </w:r>
      <w:r>
        <w:rPr>
          <w:rFonts w:ascii="Times New Roman" w:hAnsi="Times New Roman" w:cs="Times New Roman"/>
          <w:noProof/>
          <w:sz w:val="20"/>
        </w:rPr>
        <w:t>Worked</w:t>
      </w:r>
      <w:r>
        <w:rPr>
          <w:rFonts w:ascii="Times New Roman" w:hAnsi="Times New Roman" w:cs="Times New Roman"/>
        </w:rPr>
        <w:t xml:space="preserve"> at </w:t>
      </w:r>
      <w:r>
        <w:rPr>
          <w:rFonts w:ascii="Times New Roman" w:hAnsi="Times New Roman" w:cs="Times New Roman"/>
          <w:b/>
          <w:bCs/>
          <w:sz w:val="24"/>
          <w:szCs w:val="24"/>
        </w:rPr>
        <w:t>Aspire Systems Private Limited</w:t>
      </w:r>
      <w:r>
        <w:rPr>
          <w:rFonts w:ascii="Times New Roman" w:hAnsi="Times New Roman" w:cs="Times New Roman"/>
        </w:rPr>
        <w:t xml:space="preserve"> from </w:t>
      </w:r>
      <w:r>
        <w:rPr>
          <w:rFonts w:ascii="Times New Roman" w:hAnsi="Times New Roman" w:cs="Times New Roman"/>
          <w:b/>
          <w:bCs/>
          <w:sz w:val="24"/>
          <w:szCs w:val="24"/>
        </w:rPr>
        <w:t xml:space="preserve">September 2023 </w:t>
      </w:r>
      <w:r>
        <w:rPr>
          <w:rFonts w:ascii="Times New Roman" w:hAnsi="Times New Roman" w:cs="Times New Roman"/>
        </w:rPr>
        <w:t xml:space="preserve">to </w:t>
      </w:r>
      <w:r>
        <w:rPr>
          <w:rFonts w:ascii="Times New Roman" w:hAnsi="Times New Roman" w:cs="Times New Roman"/>
          <w:b/>
          <w:bCs/>
          <w:sz w:val="24"/>
          <w:szCs w:val="24"/>
        </w:rPr>
        <w:t>July 2025</w:t>
      </w:r>
      <w:r>
        <w:rPr>
          <w:rFonts w:ascii="Times New Roman" w:hAnsi="Times New Roman" w:cs="Times New Roman"/>
        </w:rPr>
        <w:t>.</w:t>
      </w:r>
    </w:p>
    <w:p w14:paraId="6994E9F1" w14:textId="430E1E17" w:rsidR="003C5A82" w:rsidRDefault="00000000">
      <w:pPr>
        <w:pStyle w:val="BodyText"/>
        <w:spacing w:before="220"/>
        <w:ind w:left="629"/>
        <w:rPr>
          <w:rFonts w:ascii="Times New Roman" w:hAnsi="Times New Roman" w:cs="Times New Roman"/>
          <w:spacing w:val="-5"/>
          <w:sz w:val="24"/>
          <w:szCs w:val="24"/>
        </w:rPr>
      </w:pPr>
      <w:r>
        <w:rPr>
          <w:rFonts w:ascii="Times New Roman" w:hAnsi="Times New Roman" w:cs="Times New Roman"/>
        </w:rPr>
        <w:t>Worked at</w:t>
      </w:r>
      <w:r>
        <w:rPr>
          <w:rFonts w:ascii="Times New Roman" w:hAnsi="Times New Roman" w:cs="Times New Roman"/>
          <w:spacing w:val="-1"/>
        </w:rPr>
        <w:t xml:space="preserve"> </w:t>
      </w:r>
      <w:r>
        <w:rPr>
          <w:rFonts w:ascii="Times New Roman" w:hAnsi="Times New Roman" w:cs="Times New Roman"/>
          <w:b/>
          <w:bCs/>
          <w:spacing w:val="-1"/>
          <w:sz w:val="24"/>
          <w:szCs w:val="24"/>
        </w:rPr>
        <w:t>Visionary Software Solution’s Private Limited</w:t>
      </w:r>
      <w:r>
        <w:rPr>
          <w:rFonts w:ascii="Times New Roman" w:hAnsi="Times New Roman" w:cs="Times New Roman"/>
          <w:spacing w:val="-1"/>
        </w:rPr>
        <w:t xml:space="preserve"> </w:t>
      </w:r>
      <w:r>
        <w:rPr>
          <w:rFonts w:ascii="Times New Roman" w:hAnsi="Times New Roman" w:cs="Times New Roman"/>
        </w:rPr>
        <w:t>from</w:t>
      </w:r>
      <w:r>
        <w:rPr>
          <w:rFonts w:ascii="Times New Roman" w:hAnsi="Times New Roman" w:cs="Times New Roman"/>
          <w:spacing w:val="-4"/>
        </w:rPr>
        <w:t xml:space="preserve"> </w:t>
      </w:r>
      <w:r>
        <w:rPr>
          <w:rFonts w:ascii="Times New Roman" w:hAnsi="Times New Roman" w:cs="Times New Roman"/>
          <w:b/>
          <w:bCs/>
          <w:spacing w:val="-4"/>
        </w:rPr>
        <w:t>July 2020</w:t>
      </w:r>
      <w:r>
        <w:rPr>
          <w:rFonts w:ascii="Times New Roman" w:hAnsi="Times New Roman" w:cs="Times New Roman"/>
          <w:spacing w:val="6"/>
        </w:rPr>
        <w:t xml:space="preserve"> </w:t>
      </w:r>
      <w:r>
        <w:rPr>
          <w:rFonts w:ascii="Times New Roman" w:hAnsi="Times New Roman" w:cs="Times New Roman"/>
          <w:spacing w:val="-5"/>
          <w:sz w:val="24"/>
          <w:szCs w:val="24"/>
        </w:rPr>
        <w:t xml:space="preserve">to </w:t>
      </w:r>
      <w:r>
        <w:rPr>
          <w:rFonts w:ascii="Times New Roman" w:hAnsi="Times New Roman" w:cs="Times New Roman"/>
          <w:b/>
          <w:bCs/>
          <w:spacing w:val="-5"/>
          <w:sz w:val="24"/>
          <w:szCs w:val="24"/>
        </w:rPr>
        <w:t>July 2023</w:t>
      </w:r>
      <w:r>
        <w:rPr>
          <w:rFonts w:ascii="Times New Roman" w:hAnsi="Times New Roman" w:cs="Times New Roman"/>
          <w:spacing w:val="-5"/>
          <w:sz w:val="24"/>
          <w:szCs w:val="24"/>
        </w:rPr>
        <w:t>.</w:t>
      </w:r>
    </w:p>
    <w:p w14:paraId="10DFABAE" w14:textId="7C582C51" w:rsidR="003C5A82" w:rsidRDefault="00000000">
      <w:pPr>
        <w:pStyle w:val="BodyText"/>
        <w:spacing w:before="220"/>
        <w:rPr>
          <w:rFonts w:ascii="Times New Roman" w:hAnsi="Times New Roman" w:cs="Times New Roman"/>
          <w:b/>
          <w:bCs/>
          <w:spacing w:val="-5"/>
          <w:sz w:val="24"/>
          <w:szCs w:val="24"/>
          <w:u w:val="single"/>
          <w:lang w:val="en-IN"/>
        </w:rPr>
      </w:pPr>
      <w:r>
        <w:rPr>
          <w:rFonts w:ascii="Times New Roman" w:hAnsi="Times New Roman" w:cs="Times New Roman"/>
          <w:b/>
          <w:bCs/>
          <w:spacing w:val="-5"/>
          <w:sz w:val="24"/>
          <w:szCs w:val="24"/>
          <w:u w:val="single"/>
          <w:lang w:val="en-IN"/>
        </w:rPr>
        <w:lastRenderedPageBreak/>
        <w:t>Project Undertaken :</w:t>
      </w:r>
      <w:r>
        <w:rPr>
          <w:rFonts w:ascii="Times New Roman" w:hAnsi="Times New Roman" w:cs="Times New Roman"/>
          <w:b/>
          <w:bCs/>
          <w:spacing w:val="-5"/>
          <w:sz w:val="24"/>
          <w:szCs w:val="24"/>
          <w:u w:val="single"/>
          <w:lang w:val="en-IN"/>
        </w:rPr>
        <w:br/>
      </w:r>
    </w:p>
    <w:p w14:paraId="3282EC8C" w14:textId="7077561A" w:rsidR="003D5D0A" w:rsidRPr="0089709B" w:rsidRDefault="003D5D0A" w:rsidP="0089709B">
      <w:pPr>
        <w:pStyle w:val="ListParagraph"/>
        <w:numPr>
          <w:ilvl w:val="0"/>
          <w:numId w:val="3"/>
        </w:numPr>
        <w:adjustRightInd w:val="0"/>
        <w:snapToGrid w:val="0"/>
        <w:spacing w:line="360" w:lineRule="exact"/>
        <w:ind w:firstLineChars="0"/>
        <w:rPr>
          <w:rFonts w:ascii="Times New Roman" w:hAnsi="Times New Roman" w:cs="Times New Roman"/>
          <w:b/>
          <w:bCs/>
          <w:sz w:val="24"/>
          <w:szCs w:val="24"/>
        </w:rPr>
      </w:pPr>
      <w:r>
        <w:rPr>
          <w:rFonts w:ascii="Times New Roman" w:hAnsi="Times New Roman" w:cs="Times New Roman"/>
          <w:b/>
          <w:bCs/>
          <w:sz w:val="24"/>
          <w:szCs w:val="24"/>
        </w:rPr>
        <w:t xml:space="preserve">CM-Core (Campaign Management Platform) </w:t>
      </w:r>
    </w:p>
    <w:p w14:paraId="5D9E1AFA" w14:textId="77777777" w:rsidR="003D5D0A" w:rsidRDefault="003D5D0A" w:rsidP="0089709B">
      <w:pPr>
        <w:adjustRightInd w:val="0"/>
        <w:snapToGrid w:val="0"/>
        <w:spacing w:line="360" w:lineRule="exact"/>
        <w:ind w:firstLine="420"/>
        <w:rPr>
          <w:rFonts w:ascii="Times New Roman" w:hAnsi="Times New Roman" w:cs="Times New Roman"/>
          <w:b/>
          <w:bCs/>
          <w:sz w:val="24"/>
          <w:szCs w:val="24"/>
        </w:rPr>
      </w:pPr>
      <w:r>
        <w:rPr>
          <w:rFonts w:ascii="Times New Roman" w:hAnsi="Times New Roman" w:cs="Times New Roman"/>
          <w:b/>
          <w:bCs/>
          <w:sz w:val="24"/>
          <w:szCs w:val="24"/>
        </w:rPr>
        <w:t xml:space="preserve">Duration : Jan 2025 - Present </w:t>
      </w:r>
    </w:p>
    <w:p w14:paraId="19252B14" w14:textId="77777777" w:rsidR="003D5D0A" w:rsidRDefault="003D5D0A" w:rsidP="0089709B">
      <w:pPr>
        <w:adjustRightInd w:val="0"/>
        <w:snapToGrid w:val="0"/>
        <w:spacing w:line="360" w:lineRule="exact"/>
        <w:ind w:firstLine="420"/>
        <w:rPr>
          <w:rFonts w:ascii="Times New Roman" w:hAnsi="Times New Roman" w:cs="Times New Roman"/>
          <w:b/>
          <w:bCs/>
          <w:sz w:val="24"/>
          <w:szCs w:val="24"/>
        </w:rPr>
      </w:pPr>
      <w:r>
        <w:rPr>
          <w:rFonts w:ascii="Times New Roman" w:hAnsi="Times New Roman" w:cs="Times New Roman"/>
          <w:b/>
          <w:bCs/>
          <w:sz w:val="24"/>
          <w:szCs w:val="24"/>
        </w:rPr>
        <w:t xml:space="preserve">Technology : C#, ASP.NET Core 9, Web API, Entity Framework Core, SQL Server, Angular 20, Nx, Module Federation, TypeScript, Tailwind CSS. </w:t>
      </w:r>
    </w:p>
    <w:p w14:paraId="063057DB" w14:textId="71AC5C27" w:rsidR="003D5D0A" w:rsidRDefault="003D5D0A" w:rsidP="0089709B">
      <w:pPr>
        <w:adjustRightInd w:val="0"/>
        <w:snapToGrid w:val="0"/>
        <w:spacing w:line="360" w:lineRule="exact"/>
        <w:ind w:firstLine="420"/>
        <w:rPr>
          <w:rFonts w:ascii="Times New Roman" w:hAnsi="Times New Roman" w:cs="Times New Roman"/>
          <w:b/>
          <w:bCs/>
          <w:sz w:val="24"/>
          <w:szCs w:val="24"/>
        </w:rPr>
      </w:pPr>
      <w:r>
        <w:rPr>
          <w:rFonts w:ascii="Times New Roman" w:hAnsi="Times New Roman" w:cs="Times New Roman"/>
          <w:b/>
          <w:bCs/>
          <w:sz w:val="24"/>
          <w:szCs w:val="24"/>
        </w:rPr>
        <w:t>Description : CM-Core (CM 2.0) is an enterprise campaign management platform for digital asset and template library management, multi-level approval workflows, and scheduled publication of marketing content. The solution uses a micro-frontend architecture with Angular Nx remotes (Library, Approvals, Campaigns, Dashboard) integrated with .NET microservices (Auth, Core, Campaign). It supports tenant-scoped access control, approval policies, publish-now/publish-later scheduling, effective date validation, and automatic content expiration.</w:t>
      </w:r>
      <w:r>
        <w:rPr>
          <w:rFonts w:ascii="Times New Roman" w:hAnsi="Times New Roman" w:cs="Times New Roman"/>
          <w:b/>
          <w:bCs/>
          <w:sz w:val="24"/>
          <w:szCs w:val="24"/>
        </w:rPr>
        <w:br/>
        <w:t xml:space="preserve"> </w:t>
      </w:r>
    </w:p>
    <w:p w14:paraId="7402A36F" w14:textId="77777777" w:rsidR="003D5D0A" w:rsidRDefault="003D5D0A" w:rsidP="0089709B">
      <w:p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Responsibilities: </w:t>
      </w:r>
    </w:p>
    <w:p w14:paraId="7EF8519E" w14:textId="77777777" w:rsidR="003D5D0A" w:rsidRDefault="003D5D0A" w:rsidP="0089709B">
      <w:pPr>
        <w:numPr>
          <w:ilvl w:val="0"/>
          <w:numId w:val="2"/>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Responsible for implementing publish configuration for assets and templates with scheduled publication, effective from/to validation, and 30-day minimum span enforcement. </w:t>
      </w:r>
    </w:p>
    <w:p w14:paraId="5D2D7C44" w14:textId="77777777" w:rsidR="003D5D0A" w:rsidRDefault="003D5D0A" w:rsidP="0089709B">
      <w:pPr>
        <w:numPr>
          <w:ilvl w:val="0"/>
          <w:numId w:val="2"/>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Responsible for multi-level approval policy integration, final-level approver publish configuration, and approval review workflows. </w:t>
      </w:r>
    </w:p>
    <w:p w14:paraId="220D43D7" w14:textId="77777777" w:rsidR="003D5D0A" w:rsidRDefault="003D5D0A" w:rsidP="0089709B">
      <w:pPr>
        <w:numPr>
          <w:ilvl w:val="0"/>
          <w:numId w:val="2"/>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Developed reusable shared UI components and synchronized frontend/backend validation for publication schedules and effective dates. </w:t>
      </w:r>
    </w:p>
    <w:p w14:paraId="0D7FF595" w14:textId="77777777" w:rsidR="003D5D0A" w:rsidRDefault="003D5D0A" w:rsidP="0089709B">
      <w:pPr>
        <w:numPr>
          <w:ilvl w:val="0"/>
          <w:numId w:val="2"/>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Implemented background expiration services to automatically mark assets and templates as Expired when effective end dates pass. </w:t>
      </w:r>
    </w:p>
    <w:p w14:paraId="04AAA638" w14:textId="77777777" w:rsidR="003D5D0A" w:rsidRDefault="003D5D0A" w:rsidP="0089709B">
      <w:pPr>
        <w:numPr>
          <w:ilvl w:val="0"/>
          <w:numId w:val="2"/>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Enhanced access-point and tenant scoping for role-based permissions across library and approval modules. </w:t>
      </w:r>
    </w:p>
    <w:p w14:paraId="0161215C" w14:textId="77777777" w:rsidR="003D5D0A" w:rsidRDefault="003D5D0A">
      <w:pPr>
        <w:numPr>
          <w:ilvl w:val="0"/>
          <w:numId w:val="1"/>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Worked on API contract alignment between Angular services and .NET Core microservices with unit test coverage. </w:t>
      </w:r>
    </w:p>
    <w:p w14:paraId="1A2B3C01" w14:textId="1A2B3C01" w:rsidR="003D5D0A" w:rsidRDefault="003D5D0A">
      <w:pPr>
        <w:numPr>
          <w:ilvl w:val="0"/>
          <w:numId w:val="1"/>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 xml:space="preserve"> Leveraged AI coding assistants (GitHub Copilot, Cursor, and Claude) for rapid root-cause analysis, query and API performance optimization, and automated code generation across the Auth, Library, and Campaign microservices, accelerating debugging cycles and feature delivery. </w:t>
      </w:r>
    </w:p>
    <w:p w14:paraId="4B0017DD" w14:textId="77777777" w:rsidR="003D5D0A" w:rsidRDefault="003D5D0A" w:rsidP="0089709B">
      <w:pPr>
        <w:adjustRightInd w:val="0"/>
        <w:snapToGrid w:val="0"/>
        <w:spacing w:line="360" w:lineRule="exact"/>
        <w:rPr>
          <w:rFonts w:ascii="Times New Roman" w:hAnsi="Times New Roman" w:cs="Times New Roman"/>
          <w:b/>
          <w:bCs/>
          <w:sz w:val="24"/>
          <w:szCs w:val="24"/>
        </w:rPr>
      </w:pPr>
    </w:p>
    <w:p w14:paraId="6FC9DF9D" w14:textId="06497452"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iPay-BillPay </w:t>
      </w:r>
    </w:p>
    <w:p w14:paraId="2E948D16" w14:textId="77777777" w:rsidR="003C5A82" w:rsidRDefault="00000000">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Jan 2024 – Dec 2024</w:t>
      </w:r>
    </w:p>
    <w:p w14:paraId="13F552FF" w14:textId="77777777" w:rsidR="003C5A82" w:rsidRDefault="00000000">
      <w:pPr>
        <w:adjustRightInd w:val="0"/>
        <w:snapToGrid w:val="0"/>
        <w:spacing w:line="360" w:lineRule="exact"/>
        <w:ind w:firstLineChars="50" w:firstLine="120"/>
        <w:rPr>
          <w:rFonts w:ascii="Times New Roman" w:hAnsi="Times New Roman" w:cs="Times New Roman"/>
          <w:sz w:val="24"/>
          <w:szCs w:val="24"/>
          <w:lang w:val="en-IN"/>
        </w:rPr>
      </w:pPr>
      <w:r>
        <w:rPr>
          <w:rFonts w:ascii="Times New Roman" w:hAnsi="Times New Roman" w:cs="Times New Roman"/>
          <w:b/>
          <w:bCs/>
          <w:sz w:val="24"/>
          <w:szCs w:val="24"/>
        </w:rPr>
        <w:t xml:space="preserve">Technology </w:t>
      </w:r>
      <w:r>
        <w:rPr>
          <w:rFonts w:ascii="Times New Roman" w:hAnsi="Times New Roman" w:cs="Times New Roman"/>
          <w:sz w:val="24"/>
          <w:szCs w:val="24"/>
        </w:rPr>
        <w:t>: C#, ASP.NET Core, Web Api, SQL Server, React</w:t>
      </w:r>
      <w:r>
        <w:rPr>
          <w:rFonts w:ascii="Times New Roman" w:hAnsi="Times New Roman" w:cs="Times New Roman"/>
          <w:sz w:val="24"/>
          <w:szCs w:val="24"/>
          <w:lang w:val="en-IN"/>
        </w:rPr>
        <w:t>.</w:t>
      </w:r>
    </w:p>
    <w:p w14:paraId="457DB77C" w14:textId="77777777" w:rsidR="003C5A82" w:rsidRDefault="00000000">
      <w:pPr>
        <w:adjustRightInd w:val="0"/>
        <w:snapToGrid w:val="0"/>
        <w:spacing w:line="360" w:lineRule="exact"/>
        <w:ind w:firstLineChars="50" w:firstLine="120"/>
        <w:rPr>
          <w:rFonts w:ascii="Times New Roman" w:hAnsi="Times New Roman" w:cs="Times New Roman"/>
          <w:sz w:val="24"/>
          <w:szCs w:val="24"/>
        </w:rPr>
      </w:pPr>
      <w:r>
        <w:rPr>
          <w:rFonts w:ascii="Times New Roman" w:hAnsi="Times New Roman" w:cs="Times New Roman"/>
          <w:b/>
          <w:bCs/>
          <w:sz w:val="24"/>
          <w:szCs w:val="24"/>
        </w:rPr>
        <w:t>Description</w:t>
      </w:r>
      <w:r>
        <w:rPr>
          <w:rFonts w:ascii="Times New Roman" w:hAnsi="Times New Roman" w:cs="Times New Roman"/>
          <w:sz w:val="24"/>
          <w:szCs w:val="24"/>
        </w:rPr>
        <w:t xml:space="preserve">: iPay-BillPay is a banking application which is under Jack Henry Associations. The Associations addresses the trade finance, lending, payments, limits, collateral's, treasury, deposits, liquidity management, online banking and mobile banking requirements of corporate banks worldwide and enables them to deliver customized offerings to enterprise clients of all sizes. It provides services to different type of banking like retail banking, corporate banking. The most of the world’s leading banks choose Online Banking to offer more features to their customers. Retail customers get full </w:t>
      </w:r>
      <w:r>
        <w:rPr>
          <w:rFonts w:ascii="Times New Roman" w:hAnsi="Times New Roman" w:cs="Times New Roman"/>
          <w:sz w:val="24"/>
          <w:szCs w:val="24"/>
        </w:rPr>
        <w:lastRenderedPageBreak/>
        <w:t>visibility into all their banking accounts and are enabled to transfer and schedule recurring payments safely. As well as corporate customers can manage their unique cash management policies to manage receivables, payables, account services and investments, efficiently.</w:t>
      </w:r>
    </w:p>
    <w:p w14:paraId="02F4E864" w14:textId="77777777" w:rsidR="003C5A82" w:rsidRDefault="003C5A82">
      <w:pPr>
        <w:adjustRightInd w:val="0"/>
        <w:snapToGrid w:val="0"/>
        <w:spacing w:line="360" w:lineRule="exact"/>
        <w:rPr>
          <w:rFonts w:ascii="Times New Roman" w:hAnsi="Times New Roman" w:cs="Times New Roman"/>
          <w:sz w:val="24"/>
          <w:szCs w:val="24"/>
          <w:lang w:val="en-IN"/>
        </w:rPr>
      </w:pPr>
    </w:p>
    <w:p w14:paraId="0883FDB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p>
    <w:p w14:paraId="4AA9814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analysis of data mismatch and various business related issues. </w:t>
      </w:r>
    </w:p>
    <w:p w14:paraId="63D1F7F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sending money or making transfers from one to many and one to one. </w:t>
      </w:r>
    </w:p>
    <w:p w14:paraId="0922DEE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System knowledge sharing and updating/ modifying Design Documents</w:t>
      </w:r>
    </w:p>
    <w:p w14:paraId="19CF114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based on Client’s requirement. </w:t>
      </w:r>
    </w:p>
    <w:p w14:paraId="37D688D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Analysis and maintenance of Database.</w:t>
      </w:r>
    </w:p>
    <w:p w14:paraId="3C4C74D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5C2B936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Implementing Queries to make scripts execute only onetime in the whole execution.</w:t>
      </w:r>
    </w:p>
    <w:p w14:paraId="2A2B3C02" w14:textId="2A2B3C02"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Collaborated with cross-functional teams in an Agile/Scrum environment, participating in sprint planning and code reviews to deliver secure, high-availability banking features on schedule.</w:t>
      </w:r>
    </w:p>
    <w:p w14:paraId="0EC1D552" w14:textId="77777777" w:rsidR="003C5A82" w:rsidRDefault="003C5A82">
      <w:pPr>
        <w:adjustRightInd w:val="0"/>
        <w:snapToGrid w:val="0"/>
        <w:spacing w:line="360" w:lineRule="exact"/>
        <w:rPr>
          <w:rFonts w:ascii="Times New Roman" w:hAnsi="Times New Roman" w:cs="Times New Roman"/>
          <w:sz w:val="24"/>
          <w:szCs w:val="24"/>
        </w:rPr>
      </w:pPr>
    </w:p>
    <w:p w14:paraId="3D215F8A" w14:textId="77777777" w:rsidR="003C5A82" w:rsidRDefault="00000000">
      <w:pPr>
        <w:numPr>
          <w:ilvl w:val="0"/>
          <w:numId w:val="1"/>
        </w:numPr>
        <w:adjustRightInd w:val="0"/>
        <w:snapToGrid w:val="0"/>
        <w:spacing w:line="360" w:lineRule="exact"/>
        <w:rPr>
          <w:rFonts w:ascii="Times New Roman" w:hAnsi="Times New Roman" w:cs="Times New Roman"/>
          <w:b/>
          <w:bCs/>
          <w:sz w:val="24"/>
          <w:szCs w:val="24"/>
        </w:rPr>
      </w:pPr>
      <w:r>
        <w:rPr>
          <w:rFonts w:ascii="Times New Roman" w:hAnsi="Times New Roman" w:cs="Times New Roman"/>
          <w:b/>
          <w:bCs/>
          <w:sz w:val="24"/>
          <w:szCs w:val="24"/>
        </w:rPr>
        <w:t>Gastly</w:t>
      </w:r>
    </w:p>
    <w:p w14:paraId="445B062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xml:space="preserve">: Sep 2023 - Jan 2024 </w:t>
      </w:r>
    </w:p>
    <w:p w14:paraId="7308CC6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Core, Web Api, SQL Server, T-SQL, Angular14, HTML5 and CSS3 </w:t>
      </w:r>
      <w:r>
        <w:rPr>
          <w:rFonts w:ascii="Times New Roman" w:hAnsi="Times New Roman" w:cs="Times New Roman"/>
          <w:b/>
          <w:bCs/>
          <w:sz w:val="24"/>
          <w:szCs w:val="24"/>
        </w:rPr>
        <w:t xml:space="preserve">Description </w:t>
      </w:r>
      <w:r>
        <w:rPr>
          <w:rFonts w:ascii="Times New Roman" w:hAnsi="Times New Roman" w:cs="Times New Roman"/>
          <w:sz w:val="24"/>
          <w:szCs w:val="24"/>
        </w:rPr>
        <w:t xml:space="preserve">: Gastly was developed under KPMG to provide services to their customers such as making online transactions and paying tax’s of their own consumption's as per their basis. This one will enables to user better way to make or pay their cash related transactions through online very securely. Allows users to calculate, report, and pay their taxes based on their consumption patterns and financial activities and then supports various payment methods, including bank transfers, credit/debit cards, and digital wallets. </w:t>
      </w:r>
    </w:p>
    <w:p w14:paraId="3396866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30ADED9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analysis of data mismatch and various business related issues. </w:t>
      </w:r>
    </w:p>
    <w:p w14:paraId="1B7F7B3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System knowledge sharing and updating/ modifying Design Documents. </w:t>
      </w:r>
    </w:p>
    <w:p w14:paraId="04A7A96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based on Client’s requirement. </w:t>
      </w:r>
    </w:p>
    <w:p w14:paraId="2F1AB0E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Analysis and maintenance of Database. </w:t>
      </w:r>
    </w:p>
    <w:p w14:paraId="2E00872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654C92D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Designed with an intuitive UI/UX to provide a seamless experience for users managing their payments and transactions</w:t>
      </w:r>
    </w:p>
    <w:p w14:paraId="3A2B3C03" w14:textId="3A2B3C03"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Integrated secure payment gateways and digital wallet support, ensuring compliance with financial data-handling best practices.</w:t>
      </w:r>
    </w:p>
    <w:p w14:paraId="45AB29FC" w14:textId="77777777" w:rsidR="003C5A82" w:rsidRDefault="003C5A82">
      <w:pPr>
        <w:adjustRightInd w:val="0"/>
        <w:snapToGrid w:val="0"/>
        <w:spacing w:line="360" w:lineRule="exact"/>
        <w:rPr>
          <w:rFonts w:ascii="Times New Roman" w:hAnsi="Times New Roman" w:cs="Times New Roman"/>
          <w:sz w:val="24"/>
          <w:szCs w:val="24"/>
        </w:rPr>
      </w:pPr>
    </w:p>
    <w:p w14:paraId="5276927F" w14:textId="77777777"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AMR (Automatic Meter Reading) </w:t>
      </w:r>
    </w:p>
    <w:p w14:paraId="29DEE5D5"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lastRenderedPageBreak/>
        <w:t xml:space="preserve">Duration </w:t>
      </w:r>
      <w:r>
        <w:rPr>
          <w:rFonts w:ascii="Times New Roman" w:hAnsi="Times New Roman" w:cs="Times New Roman"/>
          <w:sz w:val="24"/>
          <w:szCs w:val="24"/>
        </w:rPr>
        <w:t xml:space="preserve">: May 2022 - Aug 2023 </w:t>
      </w:r>
    </w:p>
    <w:p w14:paraId="6723F218"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Core, Web Api, SQL Server, T-SQL, Angular11, HTML5 and CSS3. </w:t>
      </w:r>
      <w:r>
        <w:rPr>
          <w:rFonts w:ascii="Times New Roman" w:hAnsi="Times New Roman" w:cs="Times New Roman"/>
          <w:b/>
          <w:bCs/>
          <w:sz w:val="24"/>
          <w:szCs w:val="24"/>
        </w:rPr>
        <w:t xml:space="preserve">Description </w:t>
      </w:r>
      <w:r>
        <w:rPr>
          <w:rFonts w:ascii="Times New Roman" w:hAnsi="Times New Roman" w:cs="Times New Roman"/>
          <w:sz w:val="24"/>
          <w:szCs w:val="24"/>
        </w:rPr>
        <w:t xml:space="preserve">: Implemented and maintained Automatic Meter Reading (AMR) technology to enhance utility data collection and monitoring. Utilized various communication methods (radio, telephone, power line communication) for remote data transmission, ensuring high accuracy, efficiency, and real-time consumption tracking. Expertise in both walk-by/drive-by and fixed network AMR systems, contributing to optimized billing, resource management, and consumer awareness. Demonstrated ability to streamline utility operations and improve customer satisfaction through advanced AMR solutions. The transmitter unit consists of a reed switch that reads the meter data, board that processes the data, and an RF transmitter that sends the data to the receiver unit. The receiver unit then displays the data on an LCD screen. </w:t>
      </w:r>
    </w:p>
    <w:p w14:paraId="690B7B2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787F76DA"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Interaction with Client for Requirement Analysis. </w:t>
      </w:r>
    </w:p>
    <w:p w14:paraId="4CFF8F8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Enhancing and Developing various rules in the application according to customer business requirements. </w:t>
      </w:r>
    </w:p>
    <w:p w14:paraId="03329533"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System knowledge sharing and updating/ modifying Design Documents. </w:t>
      </w:r>
    </w:p>
    <w:p w14:paraId="469286D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Implementation activities. </w:t>
      </w:r>
    </w:p>
    <w:p w14:paraId="7E4CB51C"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Analysis and maintenance of Database. </w:t>
      </w:r>
    </w:p>
    <w:p w14:paraId="5FCCE86F"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Creating Queries to generate reports based on given conditions. </w:t>
      </w:r>
    </w:p>
    <w:p w14:paraId="52FDCE81"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Responsible for analyzing the flow of data, analysis of data mismatch and various business related issues.</w:t>
      </w:r>
    </w:p>
    <w:p w14:paraId="4A2B3C04" w14:textId="4A2B3C04"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Collaborated with cross-functional engineering teams to monitor system performance and resolve production issues, improving data accuracy and billing reliability.</w:t>
      </w:r>
    </w:p>
    <w:p w14:paraId="6DE7FF15" w14:textId="77777777" w:rsidR="003C5A82" w:rsidRDefault="003C5A82">
      <w:pPr>
        <w:adjustRightInd w:val="0"/>
        <w:snapToGrid w:val="0"/>
        <w:spacing w:line="360" w:lineRule="exact"/>
        <w:rPr>
          <w:rFonts w:ascii="Times New Roman" w:hAnsi="Times New Roman" w:cs="Times New Roman"/>
          <w:sz w:val="24"/>
          <w:szCs w:val="24"/>
        </w:rPr>
      </w:pPr>
    </w:p>
    <w:p w14:paraId="7831A8C2" w14:textId="77777777" w:rsidR="003C5A82" w:rsidRDefault="00000000">
      <w:pPr>
        <w:numPr>
          <w:ilvl w:val="0"/>
          <w:numId w:val="1"/>
        </w:num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Project State Management System PSMS </w:t>
      </w:r>
    </w:p>
    <w:p w14:paraId="24241C7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Duration </w:t>
      </w:r>
      <w:r>
        <w:rPr>
          <w:rFonts w:ascii="Times New Roman" w:hAnsi="Times New Roman" w:cs="Times New Roman"/>
          <w:sz w:val="24"/>
          <w:szCs w:val="24"/>
        </w:rPr>
        <w:t xml:space="preserve">: Oct 2020 - Mar 2022 </w:t>
      </w:r>
    </w:p>
    <w:p w14:paraId="186553DB"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Technology </w:t>
      </w:r>
      <w:r>
        <w:rPr>
          <w:rFonts w:ascii="Times New Roman" w:hAnsi="Times New Roman" w:cs="Times New Roman"/>
          <w:sz w:val="24"/>
          <w:szCs w:val="24"/>
        </w:rPr>
        <w:t xml:space="preserve">: C#, ASP.NET MVC, Entity Framework, JQuery, SQL Server </w:t>
      </w:r>
    </w:p>
    <w:p w14:paraId="024EC2BE"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 xml:space="preserve">Description </w:t>
      </w:r>
      <w:r>
        <w:rPr>
          <w:rFonts w:ascii="Times New Roman" w:hAnsi="Times New Roman" w:cs="Times New Roman"/>
          <w:sz w:val="24"/>
          <w:szCs w:val="24"/>
        </w:rPr>
        <w:t>: Implemented and maintained the Project State Management System (PSMS) to enhance both project schedule and safety management. Utilized standardized communication modules and methods based on the STEP (Standard for the Exchange of Product Data) Domain Object Model to synchronize project schedules across departments and companies. Integrated PSMS with PLM/ERP systems, supporting both conventional and agile methodologies, to ensure stable, efficient processes and improved collaboration. Developed tools for real-time safety reports, remote monitoring, and intervention, ensuring adherence to safety policies and reducing project site risks. Demonstrated expertise in optimizing project management and enhancing safety compliance through advanced PSMS solutions.</w:t>
      </w:r>
    </w:p>
    <w:p w14:paraId="22919FC2"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b/>
          <w:bCs/>
          <w:sz w:val="24"/>
          <w:szCs w:val="24"/>
        </w:rPr>
        <w:t>Responsibilities</w:t>
      </w:r>
      <w:r>
        <w:rPr>
          <w:rFonts w:ascii="Times New Roman" w:hAnsi="Times New Roman" w:cs="Times New Roman"/>
          <w:sz w:val="24"/>
          <w:szCs w:val="24"/>
        </w:rPr>
        <w:t xml:space="preserve">: </w:t>
      </w:r>
    </w:p>
    <w:p w14:paraId="47AA99D0"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Design Web page and back-end coding using MVC structure. </w:t>
      </w:r>
    </w:p>
    <w:p w14:paraId="76DBA437"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lastRenderedPageBreak/>
        <w:t xml:space="preserve">⚫ </w:t>
      </w:r>
      <w:r>
        <w:rPr>
          <w:rFonts w:ascii="Times New Roman" w:hAnsi="Times New Roman" w:cs="Times New Roman"/>
          <w:sz w:val="24"/>
          <w:szCs w:val="24"/>
        </w:rPr>
        <w:t xml:space="preserve">Analysis of current Website to understand the work-flow. </w:t>
      </w:r>
    </w:p>
    <w:p w14:paraId="6337C225"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Worked on the Application Design and Functional Specification documents. </w:t>
      </w:r>
    </w:p>
    <w:p w14:paraId="6D20027F" w14:textId="56A0CAC5"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Responsible for analyzing the flow of data between various interfaces to create the application. </w:t>
      </w:r>
    </w:p>
    <w:p w14:paraId="000CA20D" w14:textId="77777777"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 xml:space="preserve">Development of the code for the application and deploying it accordingly. </w:t>
      </w:r>
    </w:p>
    <w:p w14:paraId="7FB16D03" w14:textId="7B30343D" w:rsidR="003C5A82" w:rsidRDefault="00000000">
      <w:pPr>
        <w:adjustRightInd w:val="0"/>
        <w:snapToGrid w:val="0"/>
        <w:spacing w:line="360" w:lineRule="exact"/>
        <w:rPr>
          <w:rFonts w:ascii="Times New Roman" w:hAnsi="Times New Roman" w:cs="Times New Roman"/>
          <w:sz w:val="24"/>
          <w:szCs w:val="24"/>
          <w:lang w:val="en-IN"/>
        </w:rPr>
      </w:pPr>
      <w:r>
        <w:rPr>
          <w:rFonts w:ascii="Times New Roman" w:hAnsi="Times New Roman" w:cs="Times New Roman"/>
          <w:sz w:val="16"/>
          <w:szCs w:val="16"/>
        </w:rPr>
        <w:t xml:space="preserve">⚫ </w:t>
      </w:r>
      <w:r>
        <w:rPr>
          <w:rFonts w:ascii="Times New Roman" w:hAnsi="Times New Roman" w:cs="Times New Roman"/>
          <w:sz w:val="24"/>
          <w:szCs w:val="24"/>
        </w:rPr>
        <w:t xml:space="preserve">Taking bottom-line responsibility for </w:t>
      </w:r>
      <w:r>
        <w:rPr>
          <w:rFonts w:ascii="Times New Roman" w:hAnsi="Times New Roman" w:cs="Times New Roman"/>
          <w:sz w:val="24"/>
          <w:szCs w:val="24"/>
          <w:lang w:val="en-IN"/>
        </w:rPr>
        <w:t>deliverables</w:t>
      </w:r>
      <w:r>
        <w:rPr>
          <w:rFonts w:ascii="Times New Roman" w:hAnsi="Times New Roman" w:cs="Times New Roman"/>
          <w:sz w:val="24"/>
          <w:szCs w:val="24"/>
        </w:rPr>
        <w:t xml:space="preserve"> in all phases of the project implementation activitie</w:t>
      </w:r>
      <w:r>
        <w:rPr>
          <w:rFonts w:ascii="Times New Roman" w:hAnsi="Times New Roman" w:cs="Times New Roman"/>
          <w:sz w:val="24"/>
          <w:szCs w:val="24"/>
          <w:lang w:val="en-IN"/>
        </w:rPr>
        <w:t>s</w:t>
      </w:r>
    </w:p>
    <w:p w14:paraId="5A2B3C05" w14:textId="5A2B3C05" w:rsidR="003C5A82" w:rsidRDefault="00000000">
      <w:pPr>
        <w:adjustRightInd w:val="0"/>
        <w:snapToGrid w:val="0"/>
        <w:spacing w:line="360" w:lineRule="exact"/>
        <w:rPr>
          <w:rFonts w:ascii="Times New Roman" w:hAnsi="Times New Roman" w:cs="Times New Roman"/>
          <w:sz w:val="24"/>
          <w:szCs w:val="24"/>
        </w:rPr>
      </w:pPr>
      <w:r>
        <w:rPr>
          <w:rFonts w:ascii="Times New Roman" w:hAnsi="Times New Roman" w:cs="Times New Roman"/>
          <w:sz w:val="16"/>
          <w:szCs w:val="16"/>
        </w:rPr>
        <w:t xml:space="preserve">⚫ </w:t>
      </w:r>
      <w:r>
        <w:rPr>
          <w:rFonts w:ascii="Times New Roman" w:hAnsi="Times New Roman" w:cs="Times New Roman"/>
          <w:sz w:val="24"/>
          <w:szCs w:val="24"/>
        </w:rPr>
        <w:t>Contributed to process improvements that streamlined cross-department schedule synchronization, reducing manual coordination effort.</w:t>
      </w:r>
    </w:p>
    <w:p w14:paraId="54B0174F" w14:textId="77777777" w:rsidR="003C5A82" w:rsidRDefault="003C5A82">
      <w:pPr>
        <w:adjustRightInd w:val="0"/>
        <w:snapToGrid w:val="0"/>
        <w:spacing w:line="360" w:lineRule="exact"/>
        <w:rPr>
          <w:rFonts w:ascii="Times New Roman" w:hAnsi="Times New Roman" w:cs="Times New Roman"/>
          <w:b/>
          <w:bCs/>
          <w:sz w:val="24"/>
          <w:szCs w:val="24"/>
          <w:lang w:val="en-IN"/>
        </w:rPr>
      </w:pPr>
    </w:p>
    <w:sectPr w:rsidR="003C5A8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Roboto">
    <w:altName w:val="Segoe Print"/>
    <w:charset w:val="00"/>
    <w:family w:val="auto"/>
    <w:pitch w:val="variable"/>
    <w:sig w:usb0="E0000AFF" w:usb1="5000217F" w:usb2="00000021" w:usb3="00000000" w:csb0="0000019F" w:csb1="00000000"/>
  </w:font>
  <w:font w:name="Inter">
    <w:altName w:val="Corbel"/>
    <w:charset w:val="00"/>
    <w:family w:val="auto"/>
    <w:pitch w:val="default"/>
    <w:sig w:usb0="00000000" w:usb1="00000000"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25FD6"/>
    <w:multiLevelType w:val="hybridMultilevel"/>
    <w:tmpl w:val="A5764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CE305A"/>
    <w:multiLevelType w:val="singleLevel"/>
    <w:tmpl w:val="4BA2C1CC"/>
    <w:lvl w:ilvl="0">
      <w:start w:val="1"/>
      <w:numFmt w:val="decimal"/>
      <w:lvlText w:val="%1."/>
      <w:lvlJc w:val="left"/>
      <w:pPr>
        <w:tabs>
          <w:tab w:val="left" w:pos="312"/>
        </w:tabs>
      </w:pPr>
    </w:lvl>
  </w:abstractNum>
  <w:abstractNum w:abstractNumId="2" w15:restartNumberingAfterBreak="0">
    <w:nsid w:val="766016EB"/>
    <w:multiLevelType w:val="hybridMultilevel"/>
    <w:tmpl w:val="B7B4ED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48961748">
    <w:abstractNumId w:val="1"/>
  </w:num>
  <w:num w:numId="2" w16cid:durableId="248198446">
    <w:abstractNumId w:val="2"/>
  </w:num>
  <w:num w:numId="3" w16cid:durableId="513614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A82"/>
    <w:rsid w:val="002E22FF"/>
    <w:rsid w:val="00332E93"/>
    <w:rsid w:val="003C5A82"/>
    <w:rsid w:val="003D5D0A"/>
    <w:rsid w:val="003E2E43"/>
    <w:rsid w:val="005830AD"/>
    <w:rsid w:val="00634069"/>
    <w:rsid w:val="0089709B"/>
    <w:rsid w:val="00907EB9"/>
    <w:rsid w:val="00991D45"/>
    <w:rsid w:val="00A5205E"/>
    <w:rsid w:val="00B42DBC"/>
    <w:rsid w:val="00BE4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44E1E"/>
  <w15:docId w15:val="{86BC2EE4-96A3-4791-B6E1-A8DFA39B2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cs="SimSun"/>
      <w:kern w:val="2"/>
      <w:sz w:val="21"/>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Roboto" w:eastAsia="Roboto" w:hAnsi="Roboto" w:cs="Roboto"/>
      <w:sz w:val="22"/>
      <w:lang w:eastAsia="en-US"/>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uiPriority w:val="99"/>
    <w:qFormat/>
    <w:rPr>
      <w:color w:val="0563C1"/>
      <w:u w:val="single"/>
    </w:rPr>
  </w:style>
  <w:style w:type="paragraph" w:styleId="NormalWeb">
    <w:name w:val="Normal (Web)"/>
    <w:basedOn w:val="Normal"/>
    <w:link w:val="NormalWebChar"/>
    <w:uiPriority w:val="99"/>
    <w:qFormat/>
    <w:pPr>
      <w:widowControl/>
      <w:spacing w:before="100" w:beforeAutospacing="1" w:after="100" w:afterAutospacing="1"/>
      <w:jc w:val="left"/>
    </w:pPr>
    <w:rPr>
      <w:rFonts w:ascii="SimSun" w:hAnsi="SimSun"/>
      <w:kern w:val="0"/>
      <w:sz w:val="24"/>
      <w:szCs w:val="24"/>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styleId="ListParagraph">
    <w:name w:val="List Paragraph"/>
    <w:basedOn w:val="Normal"/>
    <w:uiPriority w:val="34"/>
    <w:qFormat/>
    <w:pPr>
      <w:ind w:firstLineChars="200" w:firstLine="420"/>
    </w:pPr>
  </w:style>
  <w:style w:type="character" w:customStyle="1" w:styleId="NormalWebChar">
    <w:name w:val="Normal (Web) Char"/>
    <w:link w:val="NormalWeb"/>
    <w:uiPriority w:val="99"/>
    <w:qFormat/>
    <w:rPr>
      <w:rFonts w:ascii="SimSun" w:eastAsia="SimSun" w:hAnsi="SimSun" w:cs="SimSu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50.png"/><Relationship Id="rId26" Type="http://schemas.openxmlformats.org/officeDocument/2006/relationships/image" Target="media/image110.png"/><Relationship Id="rId3" Type="http://schemas.openxmlformats.org/officeDocument/2006/relationships/styles" Target="styles.xml"/><Relationship Id="rId21" Type="http://schemas.openxmlformats.org/officeDocument/2006/relationships/image" Target="media/image8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40.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7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hyperlink" Target="mailto:pavankalyankama99@gmail.com"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13.png"/><Relationship Id="rId22" Type="http://schemas.openxmlformats.org/officeDocument/2006/relationships/image" Target="media/image9.png"/><Relationship Id="rId27"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an.kama\AppData\Local\Packages\ZhuhaiKingsoftOfficeSoftw.WPSOffice2019_924xes6e8q1tw\LocalCache\Roaming\Kingsoft\office6\templates\download\5b5774c0\Resum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Resume.docx</Template>
  <TotalTime>3</TotalTime>
  <Pages>5</Pages>
  <Words>1353</Words>
  <Characters>8648</Characters>
  <Application>Microsoft Office Word</Application>
  <DocSecurity>0</DocSecurity>
  <Lines>163</Lines>
  <Paragraphs>84</Paragraphs>
  <ScaleCrop>false</ScaleCrop>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WPS_1740454807</dc:creator>
  <cp:lastModifiedBy>Pavan Kalyan Kama</cp:lastModifiedBy>
  <cp:revision>5</cp:revision>
  <dcterms:created xsi:type="dcterms:W3CDTF">2026-07-17T12:22:00Z</dcterms:created>
  <dcterms:modified xsi:type="dcterms:W3CDTF">2026-09-21T12:12:00Z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17ea55214b78477aa08f16f1cf2e9563</vt:lpwstr>
  </property>
</Properties>
</file>